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lang w:val="en-US"/>
        </w:rPr>
        <w:id w:val="-759211366"/>
        <w:docPartObj>
          <w:docPartGallery w:val="Cover Pages"/>
          <w:docPartUnique/>
        </w:docPartObj>
      </w:sdtPr>
      <w:sdtEndPr/>
      <w:sdtContent>
        <w:p w14:paraId="7F46B0B8" w14:textId="77777777" w:rsidR="008E0E4E" w:rsidRPr="00996291" w:rsidRDefault="008E0E4E">
          <w:pPr>
            <w:rPr>
              <w:lang w:val="en-US"/>
            </w:rPr>
          </w:pPr>
        </w:p>
        <w:p w14:paraId="55F678EE" w14:textId="77777777" w:rsidR="00A35070" w:rsidRPr="00996291" w:rsidRDefault="008E0E4E">
          <w:pPr>
            <w:spacing w:line="264" w:lineRule="auto"/>
            <w:rPr>
              <w:lang w:val="en-US"/>
            </w:rPr>
          </w:pPr>
          <w:r w:rsidRPr="00996291">
            <w:rPr>
              <w:noProof/>
              <w:lang w:val="en-US"/>
            </w:rPr>
            <mc:AlternateContent>
              <mc:Choice Requires="wps">
                <w:drawing>
                  <wp:anchor distT="0" distB="0" distL="182880" distR="182880" simplePos="0" relativeHeight="251658240" behindDoc="0" locked="0" layoutInCell="1" allowOverlap="1" wp14:anchorId="014A2BBC" wp14:editId="157C8179">
                    <wp:simplePos x="0" y="0"/>
                    <wp:positionH relativeFrom="margin">
                      <wp:posOffset>671830</wp:posOffset>
                    </wp:positionH>
                    <wp:positionV relativeFrom="page">
                      <wp:posOffset>1909738</wp:posOffset>
                    </wp:positionV>
                    <wp:extent cx="4686300" cy="6720840"/>
                    <wp:effectExtent l="0" t="0" r="10160" b="14605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A9A61A1" w14:textId="6F0B8AC7" w:rsidR="00A77F32" w:rsidRDefault="00521875" w:rsidP="008E0E4E">
                                <w:pPr>
                                  <w:pStyle w:val="NoSpacing"/>
                                  <w:spacing w:before="40" w:after="560" w:line="216" w:lineRule="auto"/>
                                  <w:jc w:val="center"/>
                                  <w:rPr>
                                    <w:color w:val="284C9C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Style w:val="TitleChar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>
                                    <w:rPr>
                                      <w:rStyle w:val="TitleChar"/>
                                    </w:rPr>
                                  </w:sdtEndPr>
                                  <w:sdtContent>
                                    <w:r w:rsidR="007E7F46">
                                      <w:rPr>
                                        <w:rStyle w:val="TitleChar"/>
                                      </w:rPr>
                                      <w:t>Cube Humidity Controller - Documentation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606562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FA013F6" w14:textId="2AC65B25" w:rsidR="00A77F32" w:rsidRDefault="00A77F32" w:rsidP="008E0E4E">
                                    <w:pPr>
                                      <w:pStyle w:val="NoSpacing"/>
                                      <w:spacing w:before="40" w:after="40"/>
                                      <w:jc w:val="center"/>
                                      <w:rPr>
                                        <w:caps/>
                                        <w:color w:val="606562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606562" w:themeColor="accent5" w:themeShade="80"/>
                                        <w:sz w:val="28"/>
                                        <w:szCs w:val="28"/>
                                      </w:rPr>
                                      <w:t>Leaf Controller</w:t>
                                    </w:r>
                                  </w:p>
                                </w:sdtContent>
                              </w:sdt>
                              <w:p w14:paraId="1B2AA03B" w14:textId="77777777" w:rsidR="00A77F32" w:rsidRDefault="00A77F32" w:rsidP="008E0E4E">
                                <w:pPr>
                                  <w:pStyle w:val="NoSpacing"/>
                                  <w:spacing w:before="40" w:after="40"/>
                                  <w:jc w:val="center"/>
                                  <w:rPr>
                                    <w:caps/>
                                    <w:color w:val="606562" w:themeColor="accent5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D51C56F" w14:textId="77777777" w:rsidR="00A77F32" w:rsidRDefault="00A77F32" w:rsidP="008E0E4E">
                                <w:pPr>
                                  <w:pStyle w:val="NoSpacing"/>
                                  <w:spacing w:before="40" w:after="40"/>
                                  <w:jc w:val="center"/>
                                  <w:rPr>
                                    <w:caps/>
                                    <w:color w:val="606562" w:themeColor="accent5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55101089" w14:textId="15F0F9B8" w:rsidR="00A77F32" w:rsidRDefault="00A77F32" w:rsidP="005A3BB7">
                                <w:pPr>
                                  <w:jc w:val="center"/>
                                </w:pPr>
                                <w:r>
                                  <w:t>[</w:t>
                                </w:r>
                                <w:r w:rsidR="007E7F46">
                                  <w:t>24</w:t>
                                </w:r>
                                <w:r w:rsidR="00EF5E59">
                                  <w:rPr>
                                    <w:vertAlign w:val="superscript"/>
                                  </w:rPr>
                                  <w:t>th</w:t>
                                </w:r>
                                <w:r>
                                  <w:t xml:space="preserve"> </w:t>
                                </w:r>
                                <w:r w:rsidR="00362B8F">
                                  <w:t>February</w:t>
                                </w:r>
                                <w:r>
                                  <w:t xml:space="preserve"> 202</w:t>
                                </w:r>
                                <w:r w:rsidR="00EF5E59">
                                  <w:t>1</w:t>
                                </w:r>
                                <w:r>
                                  <w:t>]</w:t>
                                </w:r>
                              </w:p>
                              <w:p w14:paraId="6457301C" w14:textId="77777777" w:rsidR="00A77F32" w:rsidRDefault="00A77F32" w:rsidP="008E0E4E">
                                <w:pPr>
                                  <w:jc w:val="center"/>
                                </w:pPr>
                              </w:p>
                              <w:p w14:paraId="7FDD81ED" w14:textId="30B15A93" w:rsidR="00A77F32" w:rsidRDefault="00A77F32" w:rsidP="008E7340">
                                <w:pPr>
                                  <w:ind w:left="2160"/>
                                </w:pPr>
                                <w:r>
                                  <w:t>Document Control Number:</w:t>
                                </w:r>
                              </w:p>
                              <w:p w14:paraId="6FCE668B" w14:textId="7FD5DED8" w:rsidR="00A77F32" w:rsidRDefault="00A77F32" w:rsidP="008E7340">
                                <w:pPr>
                                  <w:ind w:left="2160"/>
                                </w:pPr>
                                <w:r>
                                  <w:t xml:space="preserve">Revision Number: </w:t>
                                </w:r>
                                <w:bookmarkStart w:id="0" w:name="RevNumb"/>
                                <w:bookmarkEnd w:id="0"/>
                                <w:r w:rsidR="00362B8F">
                                  <w:t>0.1</w:t>
                                </w:r>
                              </w:p>
                              <w:p w14:paraId="5C40CFAA" w14:textId="77777777" w:rsidR="00A77F32" w:rsidRDefault="00A77F32" w:rsidP="008E7340">
                                <w:pPr>
                                  <w:ind w:left="2160"/>
                                </w:pPr>
                                <w:r>
                                  <w:t>Expiration Date:</w:t>
                                </w:r>
                              </w:p>
                              <w:p w14:paraId="3D6B9FA0" w14:textId="77777777" w:rsidR="00A77F32" w:rsidRDefault="00A77F32" w:rsidP="008E7340">
                                <w:pPr>
                                  <w:ind w:left="2160"/>
                                </w:pPr>
                              </w:p>
                              <w:p w14:paraId="64D7820F" w14:textId="77777777" w:rsidR="00A77F32" w:rsidRDefault="00A77F32" w:rsidP="008E7340">
                                <w:pPr>
                                  <w:ind w:left="2160"/>
                                </w:pPr>
                              </w:p>
                              <w:p w14:paraId="3AA5577C" w14:textId="295CC38E" w:rsidR="00A77F32" w:rsidRDefault="00A77F32" w:rsidP="008E7340">
                                <w:pPr>
                                  <w:ind w:left="2160"/>
                                </w:pPr>
                                <w:r>
                                  <w:t xml:space="preserve">Author: </w:t>
                                </w:r>
                                <w:r w:rsidR="00633585">
                                  <w:t>Georg Kordowich</w:t>
                                </w:r>
                              </w:p>
                              <w:p w14:paraId="741A084F" w14:textId="77777777" w:rsidR="00A77F32" w:rsidRDefault="00A77F32" w:rsidP="008E7340">
                                <w:pPr>
                                  <w:ind w:left="2160"/>
                                </w:pPr>
                              </w:p>
                              <w:p w14:paraId="25BDBDDB" w14:textId="77777777" w:rsidR="00A77F32" w:rsidRDefault="00A77F32" w:rsidP="008E7340">
                                <w:pPr>
                                  <w:ind w:left="2160"/>
                                </w:pPr>
                                <w:r>
                                  <w:br/>
                                  <w:t>Approval: ____________________________________</w:t>
                                </w:r>
                              </w:p>
                              <w:p w14:paraId="7B293779" w14:textId="77777777" w:rsidR="00A77F32" w:rsidRPr="008E0E4E" w:rsidRDefault="00A77F32" w:rsidP="008E0E4E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014A2BB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52.9pt;margin-top:150.35pt;width:369pt;height:529.2pt;z-index:251658240;visibility:visible;mso-wrap-style:square;mso-width-percent:79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79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gKvdQIAAFc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" filled="f" stroked="f" strokeweight=".5pt">
                    <v:textbox style="mso-fit-shape-to-text:t" inset="0,0,0,0">
                      <w:txbxContent>
                        <w:p w14:paraId="0A9A61A1" w14:textId="6F0B8AC7" w:rsidR="00A77F32" w:rsidRDefault="00521875" w:rsidP="008E0E4E">
                          <w:pPr>
                            <w:pStyle w:val="NoSpacing"/>
                            <w:spacing w:before="40" w:after="560" w:line="216" w:lineRule="auto"/>
                            <w:jc w:val="center"/>
                            <w:rPr>
                              <w:color w:val="284C9C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Style w:val="TitleChar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>
                              <w:rPr>
                                <w:rStyle w:val="TitleChar"/>
                              </w:rPr>
                            </w:sdtEndPr>
                            <w:sdtContent>
                              <w:r w:rsidR="007E7F46">
                                <w:rPr>
                                  <w:rStyle w:val="TitleChar"/>
                                </w:rPr>
                                <w:t>Cube Humidity Controller - Documentation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606562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FA013F6" w14:textId="2AC65B25" w:rsidR="00A77F32" w:rsidRDefault="00A77F32" w:rsidP="008E0E4E">
                              <w:pPr>
                                <w:pStyle w:val="NoSpacing"/>
                                <w:spacing w:before="40" w:after="40"/>
                                <w:jc w:val="center"/>
                                <w:rPr>
                                  <w:caps/>
                                  <w:color w:val="606562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606562" w:themeColor="accent5" w:themeShade="80"/>
                                  <w:sz w:val="28"/>
                                  <w:szCs w:val="28"/>
                                </w:rPr>
                                <w:t>Leaf Controller</w:t>
                              </w:r>
                            </w:p>
                          </w:sdtContent>
                        </w:sdt>
                        <w:p w14:paraId="1B2AA03B" w14:textId="77777777" w:rsidR="00A77F32" w:rsidRDefault="00A77F32" w:rsidP="008E0E4E">
                          <w:pPr>
                            <w:pStyle w:val="NoSpacing"/>
                            <w:spacing w:before="40" w:after="40"/>
                            <w:jc w:val="center"/>
                            <w:rPr>
                              <w:caps/>
                              <w:color w:val="606562" w:themeColor="accent5" w:themeShade="80"/>
                              <w:sz w:val="28"/>
                              <w:szCs w:val="28"/>
                            </w:rPr>
                          </w:pPr>
                        </w:p>
                        <w:p w14:paraId="4D51C56F" w14:textId="77777777" w:rsidR="00A77F32" w:rsidRDefault="00A77F32" w:rsidP="008E0E4E">
                          <w:pPr>
                            <w:pStyle w:val="NoSpacing"/>
                            <w:spacing w:before="40" w:after="40"/>
                            <w:jc w:val="center"/>
                            <w:rPr>
                              <w:caps/>
                              <w:color w:val="606562" w:themeColor="accent5" w:themeShade="80"/>
                              <w:sz w:val="28"/>
                              <w:szCs w:val="28"/>
                            </w:rPr>
                          </w:pPr>
                        </w:p>
                        <w:p w14:paraId="55101089" w14:textId="15F0F9B8" w:rsidR="00A77F32" w:rsidRDefault="00A77F32" w:rsidP="005A3BB7">
                          <w:pPr>
                            <w:jc w:val="center"/>
                          </w:pPr>
                          <w:r>
                            <w:t>[</w:t>
                          </w:r>
                          <w:r w:rsidR="007E7F46">
                            <w:t>24</w:t>
                          </w:r>
                          <w:r w:rsidR="00EF5E59">
                            <w:rPr>
                              <w:vertAlign w:val="superscript"/>
                            </w:rPr>
                            <w:t>th</w:t>
                          </w:r>
                          <w:r>
                            <w:t xml:space="preserve"> </w:t>
                          </w:r>
                          <w:r w:rsidR="00362B8F">
                            <w:t>February</w:t>
                          </w:r>
                          <w:r>
                            <w:t xml:space="preserve"> 202</w:t>
                          </w:r>
                          <w:r w:rsidR="00EF5E59">
                            <w:t>1</w:t>
                          </w:r>
                          <w:r>
                            <w:t>]</w:t>
                          </w:r>
                        </w:p>
                        <w:p w14:paraId="6457301C" w14:textId="77777777" w:rsidR="00A77F32" w:rsidRDefault="00A77F32" w:rsidP="008E0E4E">
                          <w:pPr>
                            <w:jc w:val="center"/>
                          </w:pPr>
                        </w:p>
                        <w:p w14:paraId="7FDD81ED" w14:textId="30B15A93" w:rsidR="00A77F32" w:rsidRDefault="00A77F32" w:rsidP="008E7340">
                          <w:pPr>
                            <w:ind w:left="2160"/>
                          </w:pPr>
                          <w:r>
                            <w:t>Document Control Number:</w:t>
                          </w:r>
                        </w:p>
                        <w:p w14:paraId="6FCE668B" w14:textId="7FD5DED8" w:rsidR="00A77F32" w:rsidRDefault="00A77F32" w:rsidP="008E7340">
                          <w:pPr>
                            <w:ind w:left="2160"/>
                          </w:pPr>
                          <w:r>
                            <w:t xml:space="preserve">Revision Number: </w:t>
                          </w:r>
                          <w:bookmarkStart w:id="1" w:name="RevNumb"/>
                          <w:bookmarkEnd w:id="1"/>
                          <w:r w:rsidR="00362B8F">
                            <w:t>0.1</w:t>
                          </w:r>
                        </w:p>
                        <w:p w14:paraId="5C40CFAA" w14:textId="77777777" w:rsidR="00A77F32" w:rsidRDefault="00A77F32" w:rsidP="008E7340">
                          <w:pPr>
                            <w:ind w:left="2160"/>
                          </w:pPr>
                          <w:r>
                            <w:t>Expiration Date:</w:t>
                          </w:r>
                        </w:p>
                        <w:p w14:paraId="3D6B9FA0" w14:textId="77777777" w:rsidR="00A77F32" w:rsidRDefault="00A77F32" w:rsidP="008E7340">
                          <w:pPr>
                            <w:ind w:left="2160"/>
                          </w:pPr>
                        </w:p>
                        <w:p w14:paraId="64D7820F" w14:textId="77777777" w:rsidR="00A77F32" w:rsidRDefault="00A77F32" w:rsidP="008E7340">
                          <w:pPr>
                            <w:ind w:left="2160"/>
                          </w:pPr>
                        </w:p>
                        <w:p w14:paraId="3AA5577C" w14:textId="295CC38E" w:rsidR="00A77F32" w:rsidRDefault="00A77F32" w:rsidP="008E7340">
                          <w:pPr>
                            <w:ind w:left="2160"/>
                          </w:pPr>
                          <w:r>
                            <w:t xml:space="preserve">Author: </w:t>
                          </w:r>
                          <w:r w:rsidR="00633585">
                            <w:t>Georg Kordowich</w:t>
                          </w:r>
                        </w:p>
                        <w:p w14:paraId="741A084F" w14:textId="77777777" w:rsidR="00A77F32" w:rsidRDefault="00A77F32" w:rsidP="008E7340">
                          <w:pPr>
                            <w:ind w:left="2160"/>
                          </w:pPr>
                        </w:p>
                        <w:p w14:paraId="25BDBDDB" w14:textId="77777777" w:rsidR="00A77F32" w:rsidRDefault="00A77F32" w:rsidP="008E7340">
                          <w:pPr>
                            <w:ind w:left="2160"/>
                          </w:pPr>
                          <w:r>
                            <w:br/>
                            <w:t>Approval: ____________________________________</w:t>
                          </w:r>
                        </w:p>
                        <w:p w14:paraId="7B293779" w14:textId="77777777" w:rsidR="00A77F32" w:rsidRPr="008E0E4E" w:rsidRDefault="00A77F32" w:rsidP="008E0E4E">
                          <w:pPr>
                            <w:jc w:val="center"/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996291">
            <w:rPr>
              <w:lang w:val="en-US"/>
            </w:rPr>
            <w:br w:type="page"/>
          </w:r>
        </w:p>
        <w:p w14:paraId="6B8A267D" w14:textId="77777777" w:rsidR="00A35070" w:rsidRPr="00996291" w:rsidRDefault="00A35070" w:rsidP="00A35070">
          <w:pPr>
            <w:pStyle w:val="TOCHeading"/>
            <w:rPr>
              <w:lang w:val="en-US"/>
            </w:rPr>
          </w:pPr>
          <w:r w:rsidRPr="00996291">
            <w:rPr>
              <w:lang w:val="en-US"/>
            </w:rPr>
            <w:lastRenderedPageBreak/>
            <w:t>Revision History</w:t>
          </w:r>
        </w:p>
        <w:p w14:paraId="2DF3760F" w14:textId="77777777" w:rsidR="00A35070" w:rsidRPr="00996291" w:rsidRDefault="00A35070">
          <w:pPr>
            <w:spacing w:line="264" w:lineRule="auto"/>
            <w:rPr>
              <w:lang w:val="en-US"/>
            </w:rPr>
          </w:pPr>
        </w:p>
        <w:tbl>
          <w:tblPr>
            <w:tblStyle w:val="FluenceTableStyle1"/>
            <w:tblW w:w="0" w:type="auto"/>
            <w:tblLook w:val="04A0" w:firstRow="1" w:lastRow="0" w:firstColumn="1" w:lastColumn="0" w:noHBand="0" w:noVBand="1"/>
          </w:tblPr>
          <w:tblGrid>
            <w:gridCol w:w="2547"/>
            <w:gridCol w:w="2128"/>
            <w:gridCol w:w="4675"/>
          </w:tblGrid>
          <w:tr w:rsidR="00A35070" w:rsidRPr="00996291" w14:paraId="1F489FB7" w14:textId="77777777" w:rsidTr="00C66EE8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tcW w:w="2547" w:type="dxa"/>
              </w:tcPr>
              <w:p w14:paraId="7004DF9C" w14:textId="77777777" w:rsidR="00A35070" w:rsidRPr="00996291" w:rsidRDefault="008804E2">
                <w:pPr>
                  <w:spacing w:line="264" w:lineRule="auto"/>
                  <w:rPr>
                    <w:lang w:val="en-US"/>
                  </w:rPr>
                </w:pPr>
                <w:r w:rsidRPr="00996291">
                  <w:rPr>
                    <w:lang w:val="en-US"/>
                  </w:rPr>
                  <w:t>Date</w:t>
                </w:r>
              </w:p>
            </w:tc>
            <w:tc>
              <w:tcPr>
                <w:tcW w:w="2128" w:type="dxa"/>
              </w:tcPr>
              <w:p w14:paraId="06034C6D" w14:textId="77777777" w:rsidR="00A35070" w:rsidRPr="00996291" w:rsidRDefault="008804E2">
                <w:pPr>
                  <w:spacing w:line="264" w:lineRule="auto"/>
                  <w:rPr>
                    <w:lang w:val="en-US"/>
                  </w:rPr>
                </w:pPr>
                <w:r w:rsidRPr="00996291">
                  <w:rPr>
                    <w:lang w:val="en-US"/>
                  </w:rPr>
                  <w:t>Revision Number</w:t>
                </w:r>
              </w:p>
            </w:tc>
            <w:tc>
              <w:tcPr>
                <w:tcW w:w="4675" w:type="dxa"/>
              </w:tcPr>
              <w:p w14:paraId="4797A2AD" w14:textId="77777777" w:rsidR="00A35070" w:rsidRPr="00996291" w:rsidRDefault="008804E2">
                <w:pPr>
                  <w:spacing w:line="264" w:lineRule="auto"/>
                  <w:rPr>
                    <w:lang w:val="en-US"/>
                  </w:rPr>
                </w:pPr>
                <w:r w:rsidRPr="00996291">
                  <w:rPr>
                    <w:lang w:val="en-US"/>
                  </w:rPr>
                  <w:t>Pages Affected</w:t>
                </w:r>
              </w:p>
            </w:tc>
          </w:tr>
          <w:tr w:rsidR="000C68D0" w:rsidRPr="00996291" w14:paraId="7A182E26" w14:textId="77777777" w:rsidTr="00C66EE8">
            <w:tc>
              <w:tcPr>
                <w:tcW w:w="2547" w:type="dxa"/>
              </w:tcPr>
              <w:p w14:paraId="606F9190" w14:textId="47534A45" w:rsidR="000C68D0" w:rsidRDefault="000C68D0" w:rsidP="00770DAF">
                <w:pPr>
                  <w:spacing w:line="264" w:lineRule="auto"/>
                  <w:rPr>
                    <w:lang w:val="en-US"/>
                  </w:rPr>
                </w:pPr>
                <w:r>
                  <w:rPr>
                    <w:lang w:val="en-US"/>
                  </w:rPr>
                  <w:t xml:space="preserve">20th </w:t>
                </w:r>
                <w:r w:rsidR="00633585">
                  <w:rPr>
                    <w:lang w:val="en-US"/>
                  </w:rPr>
                  <w:t>February</w:t>
                </w:r>
                <w:r>
                  <w:rPr>
                    <w:lang w:val="en-US"/>
                  </w:rPr>
                  <w:t xml:space="preserve"> 2021</w:t>
                </w:r>
              </w:p>
            </w:tc>
            <w:tc>
              <w:tcPr>
                <w:tcW w:w="2128" w:type="dxa"/>
              </w:tcPr>
              <w:p w14:paraId="33301AB4" w14:textId="09EF4456" w:rsidR="000C68D0" w:rsidRDefault="00633585" w:rsidP="00770DAF">
                <w:pPr>
                  <w:spacing w:line="264" w:lineRule="auto"/>
                  <w:rPr>
                    <w:lang w:val="en-US"/>
                  </w:rPr>
                </w:pPr>
                <w:r>
                  <w:rPr>
                    <w:lang w:val="en-US"/>
                  </w:rPr>
                  <w:t>0.1</w:t>
                </w:r>
              </w:p>
            </w:tc>
            <w:tc>
              <w:tcPr>
                <w:tcW w:w="4675" w:type="dxa"/>
              </w:tcPr>
              <w:p w14:paraId="577D399D" w14:textId="57F00D23" w:rsidR="000C68D0" w:rsidRDefault="00633585" w:rsidP="00770DAF">
                <w:pPr>
                  <w:spacing w:line="264" w:lineRule="auto"/>
                  <w:rPr>
                    <w:lang w:val="en-US"/>
                  </w:rPr>
                </w:pPr>
                <w:r>
                  <w:rPr>
                    <w:lang w:val="en-US"/>
                  </w:rPr>
                  <w:t>Initial release</w:t>
                </w:r>
              </w:p>
            </w:tc>
          </w:tr>
        </w:tbl>
        <w:p w14:paraId="76A98BE7" w14:textId="77777777" w:rsidR="00A35070" w:rsidRPr="00996291" w:rsidRDefault="00A35070" w:rsidP="00A35070">
          <w:pPr>
            <w:spacing w:line="264" w:lineRule="auto"/>
            <w:jc w:val="both"/>
            <w:rPr>
              <w:lang w:val="en-US"/>
            </w:rPr>
          </w:pPr>
          <w:r w:rsidRPr="00996291">
            <w:rPr>
              <w:lang w:val="en-U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1"/>
          <w:szCs w:val="21"/>
          <w:lang w:val="en-US"/>
        </w:rPr>
        <w:id w:val="12383600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1691806" w14:textId="77777777" w:rsidR="00F94925" w:rsidRPr="00996291" w:rsidRDefault="00F94925" w:rsidP="008208C2">
          <w:pPr>
            <w:pStyle w:val="TOCHeading"/>
            <w:rPr>
              <w:lang w:val="en-US"/>
            </w:rPr>
          </w:pPr>
          <w:r w:rsidRPr="00996291">
            <w:rPr>
              <w:lang w:val="en-US"/>
            </w:rPr>
            <w:t>Table of Contents</w:t>
          </w:r>
        </w:p>
        <w:p w14:paraId="518FF59E" w14:textId="04D83C8E" w:rsidR="006139F1" w:rsidRDefault="00F94925">
          <w:pPr>
            <w:pStyle w:val="TOC1"/>
            <w:tabs>
              <w:tab w:val="left" w:pos="420"/>
              <w:tab w:val="right" w:leader="dot" w:pos="9350"/>
            </w:tabs>
            <w:rPr>
              <w:noProof/>
              <w:sz w:val="22"/>
              <w:szCs w:val="22"/>
              <w:lang w:val="de-DE" w:eastAsia="de-DE"/>
            </w:rPr>
          </w:pPr>
          <w:r w:rsidRPr="00996291">
            <w:rPr>
              <w:b/>
              <w:bCs/>
              <w:noProof/>
              <w:lang w:val="en-US"/>
            </w:rPr>
            <w:fldChar w:fldCharType="begin"/>
          </w:r>
          <w:r w:rsidRPr="00996291">
            <w:rPr>
              <w:b/>
              <w:bCs/>
              <w:noProof/>
              <w:lang w:val="en-US"/>
            </w:rPr>
            <w:instrText xml:space="preserve"> TOC \o "1-3" \h \z \u </w:instrText>
          </w:r>
          <w:r w:rsidRPr="00996291">
            <w:rPr>
              <w:b/>
              <w:bCs/>
              <w:noProof/>
              <w:lang w:val="en-US"/>
            </w:rPr>
            <w:fldChar w:fldCharType="separate"/>
          </w:r>
          <w:hyperlink w:anchor="_Toc64445686" w:history="1">
            <w:r w:rsidR="006139F1" w:rsidRPr="00962C36">
              <w:rPr>
                <w:rStyle w:val="Hyperlink"/>
                <w:noProof/>
              </w:rPr>
              <w:t>1.</w:t>
            </w:r>
            <w:r w:rsidR="006139F1">
              <w:rPr>
                <w:noProof/>
                <w:sz w:val="22"/>
                <w:szCs w:val="22"/>
                <w:lang w:val="de-DE" w:eastAsia="de-DE"/>
              </w:rPr>
              <w:tab/>
            </w:r>
            <w:r w:rsidR="006139F1" w:rsidRPr="00962C36">
              <w:rPr>
                <w:rStyle w:val="Hyperlink"/>
                <w:noProof/>
              </w:rPr>
              <w:t>Using the Modbus Script</w:t>
            </w:r>
            <w:r w:rsidR="006139F1">
              <w:rPr>
                <w:noProof/>
                <w:webHidden/>
              </w:rPr>
              <w:tab/>
            </w:r>
            <w:r w:rsidR="006139F1">
              <w:rPr>
                <w:noProof/>
                <w:webHidden/>
              </w:rPr>
              <w:fldChar w:fldCharType="begin"/>
            </w:r>
            <w:r w:rsidR="006139F1">
              <w:rPr>
                <w:noProof/>
                <w:webHidden/>
              </w:rPr>
              <w:instrText xml:space="preserve"> PAGEREF _Toc64445686 \h </w:instrText>
            </w:r>
            <w:r w:rsidR="006139F1">
              <w:rPr>
                <w:noProof/>
                <w:webHidden/>
              </w:rPr>
            </w:r>
            <w:r w:rsidR="006139F1">
              <w:rPr>
                <w:noProof/>
                <w:webHidden/>
              </w:rPr>
              <w:fldChar w:fldCharType="separate"/>
            </w:r>
            <w:r w:rsidR="006139F1">
              <w:rPr>
                <w:noProof/>
                <w:webHidden/>
              </w:rPr>
              <w:t>2</w:t>
            </w:r>
            <w:r w:rsidR="006139F1">
              <w:rPr>
                <w:noProof/>
                <w:webHidden/>
              </w:rPr>
              <w:fldChar w:fldCharType="end"/>
            </w:r>
          </w:hyperlink>
        </w:p>
        <w:p w14:paraId="1ACEA251" w14:textId="493F731F" w:rsidR="006139F1" w:rsidRDefault="00521875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val="de-DE" w:eastAsia="de-DE"/>
            </w:rPr>
          </w:pPr>
          <w:hyperlink w:anchor="_Toc64445687" w:history="1">
            <w:r w:rsidR="006139F1" w:rsidRPr="00962C36">
              <w:rPr>
                <w:rStyle w:val="Hyperlink"/>
                <w:noProof/>
                <w:lang w:val="en-US" w:eastAsia="en-US"/>
              </w:rPr>
              <w:t>1.1</w:t>
            </w:r>
            <w:r w:rsidR="006139F1">
              <w:rPr>
                <w:noProof/>
                <w:sz w:val="22"/>
                <w:szCs w:val="22"/>
                <w:lang w:val="de-DE" w:eastAsia="de-DE"/>
              </w:rPr>
              <w:tab/>
            </w:r>
            <w:r w:rsidR="006139F1" w:rsidRPr="00962C36">
              <w:rPr>
                <w:rStyle w:val="Hyperlink"/>
                <w:noProof/>
                <w:lang w:val="en-US" w:eastAsia="en-US"/>
              </w:rPr>
              <w:t>Using the Modbus Script with command line arguments</w:t>
            </w:r>
            <w:r w:rsidR="006139F1">
              <w:rPr>
                <w:noProof/>
                <w:webHidden/>
              </w:rPr>
              <w:tab/>
            </w:r>
            <w:r w:rsidR="006139F1">
              <w:rPr>
                <w:noProof/>
                <w:webHidden/>
              </w:rPr>
              <w:fldChar w:fldCharType="begin"/>
            </w:r>
            <w:r w:rsidR="006139F1">
              <w:rPr>
                <w:noProof/>
                <w:webHidden/>
              </w:rPr>
              <w:instrText xml:space="preserve"> PAGEREF _Toc64445687 \h </w:instrText>
            </w:r>
            <w:r w:rsidR="006139F1">
              <w:rPr>
                <w:noProof/>
                <w:webHidden/>
              </w:rPr>
            </w:r>
            <w:r w:rsidR="006139F1">
              <w:rPr>
                <w:noProof/>
                <w:webHidden/>
              </w:rPr>
              <w:fldChar w:fldCharType="separate"/>
            </w:r>
            <w:r w:rsidR="006139F1">
              <w:rPr>
                <w:noProof/>
                <w:webHidden/>
              </w:rPr>
              <w:t>2</w:t>
            </w:r>
            <w:r w:rsidR="006139F1">
              <w:rPr>
                <w:noProof/>
                <w:webHidden/>
              </w:rPr>
              <w:fldChar w:fldCharType="end"/>
            </w:r>
          </w:hyperlink>
        </w:p>
        <w:p w14:paraId="0435B0D5" w14:textId="54888EFF" w:rsidR="006139F1" w:rsidRDefault="00521875">
          <w:pPr>
            <w:pStyle w:val="TOC3"/>
            <w:tabs>
              <w:tab w:val="left" w:pos="1100"/>
              <w:tab w:val="right" w:leader="dot" w:pos="9350"/>
            </w:tabs>
            <w:rPr>
              <w:noProof/>
              <w:sz w:val="22"/>
              <w:szCs w:val="22"/>
              <w:lang w:val="de-DE" w:eastAsia="de-DE"/>
            </w:rPr>
          </w:pPr>
          <w:hyperlink w:anchor="_Toc64445688" w:history="1">
            <w:r w:rsidR="006139F1" w:rsidRPr="00962C36">
              <w:rPr>
                <w:rStyle w:val="Hyperlink"/>
                <w:noProof/>
              </w:rPr>
              <w:t>1.1.1</w:t>
            </w:r>
            <w:r w:rsidR="006139F1">
              <w:rPr>
                <w:noProof/>
                <w:sz w:val="22"/>
                <w:szCs w:val="22"/>
                <w:lang w:val="de-DE" w:eastAsia="de-DE"/>
              </w:rPr>
              <w:tab/>
            </w:r>
            <w:r w:rsidR="006139F1" w:rsidRPr="00962C36">
              <w:rPr>
                <w:rStyle w:val="Hyperlink"/>
                <w:noProof/>
              </w:rPr>
              <w:t>Setting the IP-Address and Port of the Clients</w:t>
            </w:r>
            <w:r w:rsidR="006139F1">
              <w:rPr>
                <w:noProof/>
                <w:webHidden/>
              </w:rPr>
              <w:tab/>
            </w:r>
            <w:r w:rsidR="006139F1">
              <w:rPr>
                <w:noProof/>
                <w:webHidden/>
              </w:rPr>
              <w:fldChar w:fldCharType="begin"/>
            </w:r>
            <w:r w:rsidR="006139F1">
              <w:rPr>
                <w:noProof/>
                <w:webHidden/>
              </w:rPr>
              <w:instrText xml:space="preserve"> PAGEREF _Toc64445688 \h </w:instrText>
            </w:r>
            <w:r w:rsidR="006139F1">
              <w:rPr>
                <w:noProof/>
                <w:webHidden/>
              </w:rPr>
            </w:r>
            <w:r w:rsidR="006139F1">
              <w:rPr>
                <w:noProof/>
                <w:webHidden/>
              </w:rPr>
              <w:fldChar w:fldCharType="separate"/>
            </w:r>
            <w:r w:rsidR="006139F1">
              <w:rPr>
                <w:noProof/>
                <w:webHidden/>
              </w:rPr>
              <w:t>3</w:t>
            </w:r>
            <w:r w:rsidR="006139F1">
              <w:rPr>
                <w:noProof/>
                <w:webHidden/>
              </w:rPr>
              <w:fldChar w:fldCharType="end"/>
            </w:r>
          </w:hyperlink>
        </w:p>
        <w:p w14:paraId="1ACD7FB9" w14:textId="43C280C9" w:rsidR="006139F1" w:rsidRDefault="00521875">
          <w:pPr>
            <w:pStyle w:val="TOC3"/>
            <w:tabs>
              <w:tab w:val="left" w:pos="1100"/>
              <w:tab w:val="right" w:leader="dot" w:pos="9350"/>
            </w:tabs>
            <w:rPr>
              <w:noProof/>
              <w:sz w:val="22"/>
              <w:szCs w:val="22"/>
              <w:lang w:val="de-DE" w:eastAsia="de-DE"/>
            </w:rPr>
          </w:pPr>
          <w:hyperlink w:anchor="_Toc64445689" w:history="1">
            <w:r w:rsidR="006139F1" w:rsidRPr="00962C36">
              <w:rPr>
                <w:rStyle w:val="Hyperlink"/>
                <w:noProof/>
              </w:rPr>
              <w:t>1.1.2</w:t>
            </w:r>
            <w:r w:rsidR="006139F1">
              <w:rPr>
                <w:noProof/>
                <w:sz w:val="22"/>
                <w:szCs w:val="22"/>
                <w:lang w:val="de-DE" w:eastAsia="de-DE"/>
              </w:rPr>
              <w:tab/>
            </w:r>
            <w:r w:rsidR="006139F1" w:rsidRPr="00962C36">
              <w:rPr>
                <w:rStyle w:val="Hyperlink"/>
                <w:noProof/>
              </w:rPr>
              <w:t>Reading devices from the command line</w:t>
            </w:r>
            <w:r w:rsidR="006139F1">
              <w:rPr>
                <w:noProof/>
                <w:webHidden/>
              </w:rPr>
              <w:tab/>
            </w:r>
            <w:r w:rsidR="006139F1">
              <w:rPr>
                <w:noProof/>
                <w:webHidden/>
              </w:rPr>
              <w:fldChar w:fldCharType="begin"/>
            </w:r>
            <w:r w:rsidR="006139F1">
              <w:rPr>
                <w:noProof/>
                <w:webHidden/>
              </w:rPr>
              <w:instrText xml:space="preserve"> PAGEREF _Toc64445689 \h </w:instrText>
            </w:r>
            <w:r w:rsidR="006139F1">
              <w:rPr>
                <w:noProof/>
                <w:webHidden/>
              </w:rPr>
            </w:r>
            <w:r w:rsidR="006139F1">
              <w:rPr>
                <w:noProof/>
                <w:webHidden/>
              </w:rPr>
              <w:fldChar w:fldCharType="separate"/>
            </w:r>
            <w:r w:rsidR="006139F1">
              <w:rPr>
                <w:noProof/>
                <w:webHidden/>
              </w:rPr>
              <w:t>4</w:t>
            </w:r>
            <w:r w:rsidR="006139F1">
              <w:rPr>
                <w:noProof/>
                <w:webHidden/>
              </w:rPr>
              <w:fldChar w:fldCharType="end"/>
            </w:r>
          </w:hyperlink>
        </w:p>
        <w:p w14:paraId="58A9935A" w14:textId="7E8EC718" w:rsidR="006139F1" w:rsidRDefault="00521875">
          <w:pPr>
            <w:pStyle w:val="TOC3"/>
            <w:tabs>
              <w:tab w:val="left" w:pos="1100"/>
              <w:tab w:val="right" w:leader="dot" w:pos="9350"/>
            </w:tabs>
            <w:rPr>
              <w:noProof/>
              <w:sz w:val="22"/>
              <w:szCs w:val="22"/>
              <w:lang w:val="de-DE" w:eastAsia="de-DE"/>
            </w:rPr>
          </w:pPr>
          <w:hyperlink w:anchor="_Toc64445690" w:history="1">
            <w:r w:rsidR="006139F1" w:rsidRPr="00962C36">
              <w:rPr>
                <w:rStyle w:val="Hyperlink"/>
                <w:noProof/>
              </w:rPr>
              <w:t>1.1.3</w:t>
            </w:r>
            <w:r w:rsidR="006139F1">
              <w:rPr>
                <w:noProof/>
                <w:sz w:val="22"/>
                <w:szCs w:val="22"/>
                <w:lang w:val="de-DE" w:eastAsia="de-DE"/>
              </w:rPr>
              <w:tab/>
            </w:r>
            <w:r w:rsidR="006139F1" w:rsidRPr="00962C36">
              <w:rPr>
                <w:rStyle w:val="Hyperlink"/>
                <w:noProof/>
              </w:rPr>
              <w:t>Advanced Settings (Cyclic Reading, Server function).</w:t>
            </w:r>
            <w:r w:rsidR="006139F1">
              <w:rPr>
                <w:noProof/>
                <w:webHidden/>
              </w:rPr>
              <w:tab/>
            </w:r>
            <w:r w:rsidR="006139F1">
              <w:rPr>
                <w:noProof/>
                <w:webHidden/>
              </w:rPr>
              <w:fldChar w:fldCharType="begin"/>
            </w:r>
            <w:r w:rsidR="006139F1">
              <w:rPr>
                <w:noProof/>
                <w:webHidden/>
              </w:rPr>
              <w:instrText xml:space="preserve"> PAGEREF _Toc64445690 \h </w:instrText>
            </w:r>
            <w:r w:rsidR="006139F1">
              <w:rPr>
                <w:noProof/>
                <w:webHidden/>
              </w:rPr>
            </w:r>
            <w:r w:rsidR="006139F1">
              <w:rPr>
                <w:noProof/>
                <w:webHidden/>
              </w:rPr>
              <w:fldChar w:fldCharType="separate"/>
            </w:r>
            <w:r w:rsidR="006139F1">
              <w:rPr>
                <w:noProof/>
                <w:webHidden/>
              </w:rPr>
              <w:t>4</w:t>
            </w:r>
            <w:r w:rsidR="006139F1">
              <w:rPr>
                <w:noProof/>
                <w:webHidden/>
              </w:rPr>
              <w:fldChar w:fldCharType="end"/>
            </w:r>
          </w:hyperlink>
        </w:p>
        <w:p w14:paraId="7C86D7E8" w14:textId="17511550" w:rsidR="006139F1" w:rsidRDefault="00521875">
          <w:pPr>
            <w:pStyle w:val="TOC3"/>
            <w:tabs>
              <w:tab w:val="left" w:pos="1100"/>
              <w:tab w:val="right" w:leader="dot" w:pos="9350"/>
            </w:tabs>
            <w:rPr>
              <w:noProof/>
              <w:sz w:val="22"/>
              <w:szCs w:val="22"/>
              <w:lang w:val="de-DE" w:eastAsia="de-DE"/>
            </w:rPr>
          </w:pPr>
          <w:hyperlink w:anchor="_Toc64445691" w:history="1">
            <w:r w:rsidR="006139F1" w:rsidRPr="00962C36">
              <w:rPr>
                <w:rStyle w:val="Hyperlink"/>
                <w:noProof/>
              </w:rPr>
              <w:t>1.1.4</w:t>
            </w:r>
            <w:r w:rsidR="006139F1">
              <w:rPr>
                <w:noProof/>
                <w:sz w:val="22"/>
                <w:szCs w:val="22"/>
                <w:lang w:val="de-DE" w:eastAsia="de-DE"/>
              </w:rPr>
              <w:tab/>
            </w:r>
            <w:r w:rsidR="006139F1" w:rsidRPr="00962C36">
              <w:rPr>
                <w:rStyle w:val="Hyperlink"/>
                <w:noProof/>
              </w:rPr>
              <w:t>Reading and writing single devices manually</w:t>
            </w:r>
            <w:r w:rsidR="006139F1">
              <w:rPr>
                <w:noProof/>
                <w:webHidden/>
              </w:rPr>
              <w:tab/>
            </w:r>
            <w:r w:rsidR="006139F1">
              <w:rPr>
                <w:noProof/>
                <w:webHidden/>
              </w:rPr>
              <w:fldChar w:fldCharType="begin"/>
            </w:r>
            <w:r w:rsidR="006139F1">
              <w:rPr>
                <w:noProof/>
                <w:webHidden/>
              </w:rPr>
              <w:instrText xml:space="preserve"> PAGEREF _Toc64445691 \h </w:instrText>
            </w:r>
            <w:r w:rsidR="006139F1">
              <w:rPr>
                <w:noProof/>
                <w:webHidden/>
              </w:rPr>
            </w:r>
            <w:r w:rsidR="006139F1">
              <w:rPr>
                <w:noProof/>
                <w:webHidden/>
              </w:rPr>
              <w:fldChar w:fldCharType="separate"/>
            </w:r>
            <w:r w:rsidR="006139F1">
              <w:rPr>
                <w:noProof/>
                <w:webHidden/>
              </w:rPr>
              <w:t>5</w:t>
            </w:r>
            <w:r w:rsidR="006139F1">
              <w:rPr>
                <w:noProof/>
                <w:webHidden/>
              </w:rPr>
              <w:fldChar w:fldCharType="end"/>
            </w:r>
          </w:hyperlink>
        </w:p>
        <w:p w14:paraId="5C15D4EB" w14:textId="1C2ED5A1" w:rsidR="006139F1" w:rsidRDefault="00521875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val="de-DE" w:eastAsia="de-DE"/>
            </w:rPr>
          </w:pPr>
          <w:hyperlink w:anchor="_Toc64445692" w:history="1">
            <w:r w:rsidR="006139F1" w:rsidRPr="00962C36">
              <w:rPr>
                <w:rStyle w:val="Hyperlink"/>
                <w:noProof/>
                <w:lang w:val="en-US" w:eastAsia="en-US"/>
              </w:rPr>
              <w:t>1.2</w:t>
            </w:r>
            <w:r w:rsidR="006139F1">
              <w:rPr>
                <w:noProof/>
                <w:sz w:val="22"/>
                <w:szCs w:val="22"/>
                <w:lang w:val="de-DE" w:eastAsia="de-DE"/>
              </w:rPr>
              <w:tab/>
            </w:r>
            <w:r w:rsidR="006139F1" w:rsidRPr="00962C36">
              <w:rPr>
                <w:rStyle w:val="Hyperlink"/>
                <w:noProof/>
                <w:lang w:val="en-US" w:eastAsia="en-US"/>
              </w:rPr>
              <w:t>Using the Modbus Script with a config file</w:t>
            </w:r>
            <w:r w:rsidR="006139F1">
              <w:rPr>
                <w:noProof/>
                <w:webHidden/>
              </w:rPr>
              <w:tab/>
            </w:r>
            <w:r w:rsidR="006139F1">
              <w:rPr>
                <w:noProof/>
                <w:webHidden/>
              </w:rPr>
              <w:fldChar w:fldCharType="begin"/>
            </w:r>
            <w:r w:rsidR="006139F1">
              <w:rPr>
                <w:noProof/>
                <w:webHidden/>
              </w:rPr>
              <w:instrText xml:space="preserve"> PAGEREF _Toc64445692 \h </w:instrText>
            </w:r>
            <w:r w:rsidR="006139F1">
              <w:rPr>
                <w:noProof/>
                <w:webHidden/>
              </w:rPr>
            </w:r>
            <w:r w:rsidR="006139F1">
              <w:rPr>
                <w:noProof/>
                <w:webHidden/>
              </w:rPr>
              <w:fldChar w:fldCharType="separate"/>
            </w:r>
            <w:r w:rsidR="006139F1">
              <w:rPr>
                <w:noProof/>
                <w:webHidden/>
              </w:rPr>
              <w:t>7</w:t>
            </w:r>
            <w:r w:rsidR="006139F1">
              <w:rPr>
                <w:noProof/>
                <w:webHidden/>
              </w:rPr>
              <w:fldChar w:fldCharType="end"/>
            </w:r>
          </w:hyperlink>
        </w:p>
        <w:p w14:paraId="4C961C1A" w14:textId="447FBD3C" w:rsidR="006139F1" w:rsidRDefault="00521875">
          <w:pPr>
            <w:pStyle w:val="TOC1"/>
            <w:tabs>
              <w:tab w:val="left" w:pos="420"/>
              <w:tab w:val="right" w:leader="dot" w:pos="9350"/>
            </w:tabs>
            <w:rPr>
              <w:noProof/>
              <w:sz w:val="22"/>
              <w:szCs w:val="22"/>
              <w:lang w:val="de-DE" w:eastAsia="de-DE"/>
            </w:rPr>
          </w:pPr>
          <w:hyperlink w:anchor="_Toc64445693" w:history="1">
            <w:r w:rsidR="006139F1" w:rsidRPr="00962C36">
              <w:rPr>
                <w:rStyle w:val="Hyperlink"/>
                <w:noProof/>
              </w:rPr>
              <w:t>2.</w:t>
            </w:r>
            <w:r w:rsidR="006139F1">
              <w:rPr>
                <w:noProof/>
                <w:sz w:val="22"/>
                <w:szCs w:val="22"/>
                <w:lang w:val="de-DE" w:eastAsia="de-DE"/>
              </w:rPr>
              <w:tab/>
            </w:r>
            <w:r w:rsidR="006139F1" w:rsidRPr="00962C36">
              <w:rPr>
                <w:rStyle w:val="Hyperlink"/>
                <w:noProof/>
              </w:rPr>
              <w:t>Internal structure of the script</w:t>
            </w:r>
            <w:r w:rsidR="006139F1">
              <w:rPr>
                <w:noProof/>
                <w:webHidden/>
              </w:rPr>
              <w:tab/>
            </w:r>
            <w:r w:rsidR="006139F1">
              <w:rPr>
                <w:noProof/>
                <w:webHidden/>
              </w:rPr>
              <w:fldChar w:fldCharType="begin"/>
            </w:r>
            <w:r w:rsidR="006139F1">
              <w:rPr>
                <w:noProof/>
                <w:webHidden/>
              </w:rPr>
              <w:instrText xml:space="preserve"> PAGEREF _Toc64445693 \h </w:instrText>
            </w:r>
            <w:r w:rsidR="006139F1">
              <w:rPr>
                <w:noProof/>
                <w:webHidden/>
              </w:rPr>
            </w:r>
            <w:r w:rsidR="006139F1">
              <w:rPr>
                <w:noProof/>
                <w:webHidden/>
              </w:rPr>
              <w:fldChar w:fldCharType="separate"/>
            </w:r>
            <w:r w:rsidR="006139F1">
              <w:rPr>
                <w:noProof/>
                <w:webHidden/>
              </w:rPr>
              <w:t>9</w:t>
            </w:r>
            <w:r w:rsidR="006139F1">
              <w:rPr>
                <w:noProof/>
                <w:webHidden/>
              </w:rPr>
              <w:fldChar w:fldCharType="end"/>
            </w:r>
          </w:hyperlink>
        </w:p>
        <w:p w14:paraId="35C0FE64" w14:textId="556D7781" w:rsidR="006139F1" w:rsidRDefault="00521875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val="de-DE" w:eastAsia="de-DE"/>
            </w:rPr>
          </w:pPr>
          <w:hyperlink w:anchor="_Toc64445694" w:history="1">
            <w:r w:rsidR="006139F1" w:rsidRPr="00962C36">
              <w:rPr>
                <w:rStyle w:val="Hyperlink"/>
                <w:noProof/>
                <w:lang w:val="en-US" w:eastAsia="en-US"/>
              </w:rPr>
              <w:t>2.1</w:t>
            </w:r>
            <w:r w:rsidR="006139F1">
              <w:rPr>
                <w:noProof/>
                <w:sz w:val="22"/>
                <w:szCs w:val="22"/>
                <w:lang w:val="de-DE" w:eastAsia="de-DE"/>
              </w:rPr>
              <w:tab/>
            </w:r>
            <w:r w:rsidR="006139F1" w:rsidRPr="00962C36">
              <w:rPr>
                <w:rStyle w:val="Hyperlink"/>
                <w:noProof/>
                <w:lang w:val="en-US" w:eastAsia="en-US"/>
              </w:rPr>
              <w:t>Settings and Configuration</w:t>
            </w:r>
            <w:r w:rsidR="006139F1">
              <w:rPr>
                <w:noProof/>
                <w:webHidden/>
              </w:rPr>
              <w:tab/>
            </w:r>
            <w:r w:rsidR="006139F1">
              <w:rPr>
                <w:noProof/>
                <w:webHidden/>
              </w:rPr>
              <w:fldChar w:fldCharType="begin"/>
            </w:r>
            <w:r w:rsidR="006139F1">
              <w:rPr>
                <w:noProof/>
                <w:webHidden/>
              </w:rPr>
              <w:instrText xml:space="preserve"> PAGEREF _Toc64445694 \h </w:instrText>
            </w:r>
            <w:r w:rsidR="006139F1">
              <w:rPr>
                <w:noProof/>
                <w:webHidden/>
              </w:rPr>
            </w:r>
            <w:r w:rsidR="006139F1">
              <w:rPr>
                <w:noProof/>
                <w:webHidden/>
              </w:rPr>
              <w:fldChar w:fldCharType="separate"/>
            </w:r>
            <w:r w:rsidR="006139F1">
              <w:rPr>
                <w:noProof/>
                <w:webHidden/>
              </w:rPr>
              <w:t>9</w:t>
            </w:r>
            <w:r w:rsidR="006139F1">
              <w:rPr>
                <w:noProof/>
                <w:webHidden/>
              </w:rPr>
              <w:fldChar w:fldCharType="end"/>
            </w:r>
          </w:hyperlink>
        </w:p>
        <w:p w14:paraId="47EC2037" w14:textId="6EE169A7" w:rsidR="006139F1" w:rsidRDefault="00521875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val="de-DE" w:eastAsia="de-DE"/>
            </w:rPr>
          </w:pPr>
          <w:hyperlink w:anchor="_Toc64445695" w:history="1">
            <w:r w:rsidR="006139F1" w:rsidRPr="00962C36">
              <w:rPr>
                <w:rStyle w:val="Hyperlink"/>
                <w:noProof/>
                <w:lang w:val="en-US" w:eastAsia="en-US"/>
              </w:rPr>
              <w:t>2.2</w:t>
            </w:r>
            <w:r w:rsidR="006139F1">
              <w:rPr>
                <w:noProof/>
                <w:sz w:val="22"/>
                <w:szCs w:val="22"/>
                <w:lang w:val="de-DE" w:eastAsia="de-DE"/>
              </w:rPr>
              <w:tab/>
            </w:r>
            <w:r w:rsidR="006139F1" w:rsidRPr="00962C36">
              <w:rPr>
                <w:rStyle w:val="Hyperlink"/>
                <w:noProof/>
                <w:lang w:val="en-US" w:eastAsia="en-US"/>
              </w:rPr>
              <w:t>Main Components</w:t>
            </w:r>
            <w:r w:rsidR="006139F1">
              <w:rPr>
                <w:noProof/>
                <w:webHidden/>
              </w:rPr>
              <w:tab/>
            </w:r>
            <w:r w:rsidR="006139F1">
              <w:rPr>
                <w:noProof/>
                <w:webHidden/>
              </w:rPr>
              <w:fldChar w:fldCharType="begin"/>
            </w:r>
            <w:r w:rsidR="006139F1">
              <w:rPr>
                <w:noProof/>
                <w:webHidden/>
              </w:rPr>
              <w:instrText xml:space="preserve"> PAGEREF _Toc64445695 \h </w:instrText>
            </w:r>
            <w:r w:rsidR="006139F1">
              <w:rPr>
                <w:noProof/>
                <w:webHidden/>
              </w:rPr>
            </w:r>
            <w:r w:rsidR="006139F1">
              <w:rPr>
                <w:noProof/>
                <w:webHidden/>
              </w:rPr>
              <w:fldChar w:fldCharType="separate"/>
            </w:r>
            <w:r w:rsidR="006139F1">
              <w:rPr>
                <w:noProof/>
                <w:webHidden/>
              </w:rPr>
              <w:t>9</w:t>
            </w:r>
            <w:r w:rsidR="006139F1">
              <w:rPr>
                <w:noProof/>
                <w:webHidden/>
              </w:rPr>
              <w:fldChar w:fldCharType="end"/>
            </w:r>
          </w:hyperlink>
        </w:p>
        <w:p w14:paraId="489CA84F" w14:textId="2FBAD482" w:rsidR="006139F1" w:rsidRDefault="00521875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val="de-DE" w:eastAsia="de-DE"/>
            </w:rPr>
          </w:pPr>
          <w:hyperlink w:anchor="_Toc64445696" w:history="1">
            <w:r w:rsidR="006139F1" w:rsidRPr="00962C36">
              <w:rPr>
                <w:rStyle w:val="Hyperlink"/>
                <w:noProof/>
                <w:lang w:val="en-US" w:eastAsia="en-US"/>
              </w:rPr>
              <w:t>2.3</w:t>
            </w:r>
            <w:r w:rsidR="006139F1">
              <w:rPr>
                <w:noProof/>
                <w:sz w:val="22"/>
                <w:szCs w:val="22"/>
                <w:lang w:val="de-DE" w:eastAsia="de-DE"/>
              </w:rPr>
              <w:tab/>
            </w:r>
            <w:r w:rsidR="006139F1" w:rsidRPr="00962C36">
              <w:rPr>
                <w:rStyle w:val="Hyperlink"/>
                <w:noProof/>
                <w:lang w:val="en-US" w:eastAsia="en-US"/>
              </w:rPr>
              <w:t>Definition of devices</w:t>
            </w:r>
            <w:r w:rsidR="006139F1">
              <w:rPr>
                <w:noProof/>
                <w:webHidden/>
              </w:rPr>
              <w:tab/>
            </w:r>
            <w:r w:rsidR="006139F1">
              <w:rPr>
                <w:noProof/>
                <w:webHidden/>
              </w:rPr>
              <w:fldChar w:fldCharType="begin"/>
            </w:r>
            <w:r w:rsidR="006139F1">
              <w:rPr>
                <w:noProof/>
                <w:webHidden/>
              </w:rPr>
              <w:instrText xml:space="preserve"> PAGEREF _Toc64445696 \h </w:instrText>
            </w:r>
            <w:r w:rsidR="006139F1">
              <w:rPr>
                <w:noProof/>
                <w:webHidden/>
              </w:rPr>
            </w:r>
            <w:r w:rsidR="006139F1">
              <w:rPr>
                <w:noProof/>
                <w:webHidden/>
              </w:rPr>
              <w:fldChar w:fldCharType="separate"/>
            </w:r>
            <w:r w:rsidR="006139F1">
              <w:rPr>
                <w:noProof/>
                <w:webHidden/>
              </w:rPr>
              <w:t>10</w:t>
            </w:r>
            <w:r w:rsidR="006139F1">
              <w:rPr>
                <w:noProof/>
                <w:webHidden/>
              </w:rPr>
              <w:fldChar w:fldCharType="end"/>
            </w:r>
          </w:hyperlink>
        </w:p>
        <w:p w14:paraId="3CF1BFBB" w14:textId="70B81DE1" w:rsidR="006139F1" w:rsidRDefault="00521875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val="de-DE" w:eastAsia="de-DE"/>
            </w:rPr>
          </w:pPr>
          <w:hyperlink w:anchor="_Toc64445697" w:history="1">
            <w:r w:rsidR="006139F1" w:rsidRPr="00962C36">
              <w:rPr>
                <w:rStyle w:val="Hyperlink"/>
                <w:noProof/>
                <w:lang w:val="en-US" w:eastAsia="en-US"/>
              </w:rPr>
              <w:t>2.4</w:t>
            </w:r>
            <w:r w:rsidR="006139F1">
              <w:rPr>
                <w:noProof/>
                <w:sz w:val="22"/>
                <w:szCs w:val="22"/>
                <w:lang w:val="de-DE" w:eastAsia="de-DE"/>
              </w:rPr>
              <w:tab/>
            </w:r>
            <w:r w:rsidR="006139F1" w:rsidRPr="00962C36">
              <w:rPr>
                <w:rStyle w:val="Hyperlink"/>
                <w:noProof/>
                <w:lang w:val="en-US" w:eastAsia="en-US"/>
              </w:rPr>
              <w:t>Definition of devices in the server context</w:t>
            </w:r>
            <w:r w:rsidR="006139F1">
              <w:rPr>
                <w:noProof/>
                <w:webHidden/>
              </w:rPr>
              <w:tab/>
            </w:r>
            <w:r w:rsidR="006139F1">
              <w:rPr>
                <w:noProof/>
                <w:webHidden/>
              </w:rPr>
              <w:fldChar w:fldCharType="begin"/>
            </w:r>
            <w:r w:rsidR="006139F1">
              <w:rPr>
                <w:noProof/>
                <w:webHidden/>
              </w:rPr>
              <w:instrText xml:space="preserve"> PAGEREF _Toc64445697 \h </w:instrText>
            </w:r>
            <w:r w:rsidR="006139F1">
              <w:rPr>
                <w:noProof/>
                <w:webHidden/>
              </w:rPr>
            </w:r>
            <w:r w:rsidR="006139F1">
              <w:rPr>
                <w:noProof/>
                <w:webHidden/>
              </w:rPr>
              <w:fldChar w:fldCharType="separate"/>
            </w:r>
            <w:r w:rsidR="006139F1">
              <w:rPr>
                <w:noProof/>
                <w:webHidden/>
              </w:rPr>
              <w:t>10</w:t>
            </w:r>
            <w:r w:rsidR="006139F1">
              <w:rPr>
                <w:noProof/>
                <w:webHidden/>
              </w:rPr>
              <w:fldChar w:fldCharType="end"/>
            </w:r>
          </w:hyperlink>
        </w:p>
        <w:p w14:paraId="3AED6F49" w14:textId="21554B64" w:rsidR="00D05824" w:rsidRDefault="00F94925">
          <w:pPr>
            <w:rPr>
              <w:b/>
              <w:bCs/>
              <w:noProof/>
              <w:lang w:val="en-US"/>
            </w:rPr>
          </w:pPr>
          <w:r w:rsidRPr="00996291">
            <w:rPr>
              <w:b/>
              <w:bCs/>
              <w:noProof/>
              <w:lang w:val="en-US"/>
            </w:rPr>
            <w:fldChar w:fldCharType="end"/>
          </w:r>
        </w:p>
        <w:p w14:paraId="5AC6C7D8" w14:textId="77777777" w:rsidR="00D05824" w:rsidRDefault="00D05824">
          <w:pPr>
            <w:rPr>
              <w:b/>
              <w:bCs/>
              <w:noProof/>
              <w:lang w:val="en-US"/>
            </w:rPr>
          </w:pPr>
        </w:p>
        <w:p w14:paraId="1CA6658C" w14:textId="41D31B30" w:rsidR="00F94925" w:rsidRPr="00996291" w:rsidRDefault="00521875">
          <w:pPr>
            <w:rPr>
              <w:lang w:val="en-US"/>
            </w:rPr>
          </w:pPr>
        </w:p>
      </w:sdtContent>
    </w:sdt>
    <w:p w14:paraId="12E3089D" w14:textId="51AD03DE" w:rsidR="004A7F10" w:rsidRDefault="00A009A9" w:rsidP="00010A2D">
      <w:pPr>
        <w:pStyle w:val="Heading1"/>
      </w:pPr>
      <w:bookmarkStart w:id="2" w:name="_Toc64445686"/>
      <w:r>
        <w:t>Using the Modbus Script</w:t>
      </w:r>
      <w:bookmarkEnd w:id="2"/>
    </w:p>
    <w:p w14:paraId="25DC7DCB" w14:textId="7F048367" w:rsidR="00E17173" w:rsidRDefault="00E17173" w:rsidP="004D27D0">
      <w:pPr>
        <w:rPr>
          <w:lang w:val="en-US" w:eastAsia="en-US"/>
        </w:rPr>
      </w:pPr>
      <w:r>
        <w:rPr>
          <w:lang w:val="en-US" w:eastAsia="en-US"/>
        </w:rPr>
        <w:t xml:space="preserve">The script should </w:t>
      </w:r>
      <w:proofErr w:type="gramStart"/>
      <w:r>
        <w:rPr>
          <w:lang w:val="en-US" w:eastAsia="en-US"/>
        </w:rPr>
        <w:t>be located in</w:t>
      </w:r>
      <w:proofErr w:type="gramEnd"/>
      <w:r>
        <w:rPr>
          <w:lang w:val="en-US" w:eastAsia="en-US"/>
        </w:rPr>
        <w:t xml:space="preserve"> the directory </w:t>
      </w:r>
      <w:r>
        <w:rPr>
          <w:rStyle w:val="HTMLCode"/>
          <w:rFonts w:ascii="Consolas" w:eastAsiaTheme="minorEastAsia" w:hAnsi="Consolas"/>
          <w:color w:val="24292E"/>
          <w:bdr w:val="none" w:sz="0" w:space="0" w:color="auto" w:frame="1"/>
          <w:lang w:val="en-US"/>
        </w:rPr>
        <w:t>/</w:t>
      </w:r>
      <w:proofErr w:type="spellStart"/>
      <w:r>
        <w:rPr>
          <w:rStyle w:val="HTMLCode"/>
          <w:rFonts w:ascii="Consolas" w:eastAsiaTheme="minorEastAsia" w:hAnsi="Consolas"/>
          <w:color w:val="24292E"/>
          <w:bdr w:val="none" w:sz="0" w:space="0" w:color="auto" w:frame="1"/>
          <w:lang w:val="en-US"/>
        </w:rPr>
        <w:t>usr</w:t>
      </w:r>
      <w:proofErr w:type="spellEnd"/>
      <w:r>
        <w:rPr>
          <w:rStyle w:val="HTMLCode"/>
          <w:rFonts w:ascii="Consolas" w:eastAsiaTheme="minorEastAsia" w:hAnsi="Consolas"/>
          <w:color w:val="24292E"/>
          <w:bdr w:val="none" w:sz="0" w:space="0" w:color="auto" w:frame="1"/>
          <w:lang w:val="en-US"/>
        </w:rPr>
        <w:t xml:space="preserve">/local/bin </w:t>
      </w:r>
      <w:r>
        <w:rPr>
          <w:lang w:val="en-US" w:eastAsia="en-US"/>
        </w:rPr>
        <w:t>on the banana pi. It can be started with the following command:</w:t>
      </w:r>
    </w:p>
    <w:p w14:paraId="7A1AC929" w14:textId="0072E8DE" w:rsidR="00E17173" w:rsidRPr="00472F5C" w:rsidRDefault="00E17173" w:rsidP="00E17173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  <w:lang w:val="en-US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  <w:lang w:val="en-US"/>
        </w:rPr>
        <w:t>fluence_controller.</w:t>
      </w:r>
      <w:r>
        <w:rPr>
          <w:rStyle w:val="HTMLCode"/>
          <w:rFonts w:ascii="Consolas" w:hAnsi="Consolas"/>
          <w:color w:val="24292E"/>
          <w:bdr w:val="none" w:sz="0" w:space="0" w:color="auto" w:frame="1"/>
          <w:lang w:val="en-US"/>
        </w:rPr>
        <w:t>py</w:t>
      </w:r>
    </w:p>
    <w:p w14:paraId="6B320C9D" w14:textId="5014A85A" w:rsidR="00E17173" w:rsidRPr="00AB1E81" w:rsidRDefault="00E17173" w:rsidP="004D27D0">
      <w:pPr>
        <w:rPr>
          <w:lang w:val="en-US" w:eastAsia="en-US"/>
        </w:rPr>
      </w:pPr>
    </w:p>
    <w:p w14:paraId="438B5A57" w14:textId="388A0BD5" w:rsidR="00E17173" w:rsidRDefault="00AB1E81" w:rsidP="004D27D0">
      <w:pPr>
        <w:rPr>
          <w:lang w:val="en-US" w:eastAsia="en-US"/>
        </w:rPr>
      </w:pPr>
      <w:r w:rsidRPr="00AB1E81">
        <w:rPr>
          <w:lang w:val="en-US" w:eastAsia="en-US"/>
        </w:rPr>
        <w:t xml:space="preserve">The </w:t>
      </w:r>
      <w:r>
        <w:rPr>
          <w:lang w:val="en-US" w:eastAsia="en-US"/>
        </w:rPr>
        <w:t>script implements the functionality</w:t>
      </w:r>
      <w:r w:rsidR="00F72058">
        <w:rPr>
          <w:lang w:val="en-US" w:eastAsia="en-US"/>
        </w:rPr>
        <w:t>, as described in the PowerPoint presentation “Cube humidity control”.</w:t>
      </w:r>
      <w:r w:rsidR="0002428E">
        <w:rPr>
          <w:lang w:val="en-US" w:eastAsia="en-US"/>
        </w:rPr>
        <w:t xml:space="preserve"> </w:t>
      </w:r>
    </w:p>
    <w:p w14:paraId="22F4AFD7" w14:textId="200A8D32" w:rsidR="0002428E" w:rsidRDefault="0002428E" w:rsidP="004D27D0">
      <w:pPr>
        <w:rPr>
          <w:lang w:val="en-US" w:eastAsia="en-US"/>
        </w:rPr>
      </w:pPr>
    </w:p>
    <w:p w14:paraId="4FD77295" w14:textId="1753998B" w:rsidR="0002428E" w:rsidRDefault="0002428E" w:rsidP="004D27D0">
      <w:pPr>
        <w:rPr>
          <w:lang w:val="en-US" w:eastAsia="en-US"/>
        </w:rPr>
      </w:pPr>
    </w:p>
    <w:p w14:paraId="7D36340C" w14:textId="2377A64C" w:rsidR="0002428E" w:rsidRDefault="0002428E" w:rsidP="004D27D0">
      <w:pPr>
        <w:rPr>
          <w:lang w:val="en-US" w:eastAsia="en-US"/>
        </w:rPr>
      </w:pPr>
    </w:p>
    <w:p w14:paraId="403387DA" w14:textId="13EF92A9" w:rsidR="0002428E" w:rsidRDefault="0002428E" w:rsidP="004D27D0">
      <w:pPr>
        <w:rPr>
          <w:lang w:val="en-US" w:eastAsia="en-US"/>
        </w:rPr>
      </w:pPr>
    </w:p>
    <w:p w14:paraId="68DA166A" w14:textId="119AC31E" w:rsidR="0002428E" w:rsidRDefault="0002428E" w:rsidP="004D27D0">
      <w:pPr>
        <w:rPr>
          <w:lang w:val="en-US" w:eastAsia="en-US"/>
        </w:rPr>
      </w:pPr>
    </w:p>
    <w:p w14:paraId="793C0ADF" w14:textId="0F79F6F7" w:rsidR="0002428E" w:rsidRDefault="0002428E" w:rsidP="004D27D0">
      <w:pPr>
        <w:rPr>
          <w:lang w:val="en-US" w:eastAsia="en-US"/>
        </w:rPr>
      </w:pPr>
    </w:p>
    <w:p w14:paraId="55040F36" w14:textId="17C86E46" w:rsidR="0002428E" w:rsidRDefault="0002428E" w:rsidP="004D27D0">
      <w:pPr>
        <w:rPr>
          <w:lang w:val="en-US" w:eastAsia="en-US"/>
        </w:rPr>
      </w:pPr>
    </w:p>
    <w:p w14:paraId="540EA472" w14:textId="386B3BE8" w:rsidR="0002428E" w:rsidRDefault="0002428E" w:rsidP="004D27D0">
      <w:pPr>
        <w:rPr>
          <w:lang w:val="en-US" w:eastAsia="en-US"/>
        </w:rPr>
      </w:pPr>
    </w:p>
    <w:p w14:paraId="04E602EF" w14:textId="31972B9A" w:rsidR="0002428E" w:rsidRDefault="0002428E" w:rsidP="0002428E">
      <w:pPr>
        <w:pStyle w:val="Heading1"/>
      </w:pPr>
      <w:r>
        <w:lastRenderedPageBreak/>
        <w:t>Functionality</w:t>
      </w:r>
    </w:p>
    <w:p w14:paraId="0F7072B6" w14:textId="576E1758" w:rsidR="0002428E" w:rsidRDefault="0002428E" w:rsidP="0002428E">
      <w:pPr>
        <w:rPr>
          <w:lang w:val="en-US" w:eastAsia="en-US"/>
        </w:rPr>
      </w:pPr>
      <w:r>
        <w:rPr>
          <w:lang w:val="en-US" w:eastAsia="en-US"/>
        </w:rPr>
        <w:t xml:space="preserve">The following table </w:t>
      </w:r>
      <w:r w:rsidR="0053259C">
        <w:rPr>
          <w:lang w:val="en-US" w:eastAsia="en-US"/>
        </w:rPr>
        <w:t>of actions and flowchart from the PowerPoint presentation “Cube humidity control”</w:t>
      </w:r>
      <w:r w:rsidR="005E2447">
        <w:rPr>
          <w:lang w:val="en-US" w:eastAsia="en-US"/>
        </w:rPr>
        <w:t>, describe the functionality.</w:t>
      </w:r>
    </w:p>
    <w:p w14:paraId="358267F5" w14:textId="66DAE570" w:rsidR="005E2447" w:rsidRDefault="005E2447" w:rsidP="0002428E">
      <w:pPr>
        <w:rPr>
          <w:lang w:val="en-US" w:eastAsia="en-US"/>
        </w:rPr>
      </w:pPr>
    </w:p>
    <w:p w14:paraId="76A0E5CE" w14:textId="51949D13" w:rsidR="005E2447" w:rsidRDefault="005E2447" w:rsidP="005E2447">
      <w:pPr>
        <w:pStyle w:val="Heading2"/>
        <w:rPr>
          <w:lang w:val="en-US" w:eastAsia="en-US"/>
        </w:rPr>
      </w:pPr>
      <w:r>
        <w:rPr>
          <w:lang w:val="en-US" w:eastAsia="en-US"/>
        </w:rPr>
        <w:t>Table of actions</w:t>
      </w:r>
    </w:p>
    <w:tbl>
      <w:tblPr>
        <w:tblW w:w="500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645"/>
        <w:gridCol w:w="1465"/>
        <w:gridCol w:w="1816"/>
        <w:gridCol w:w="4414"/>
      </w:tblGrid>
      <w:tr w:rsidR="005E2447" w:rsidRPr="005E2447" w14:paraId="1610FC4C" w14:textId="77777777" w:rsidTr="005E2447">
        <w:trPr>
          <w:trHeight w:val="584"/>
        </w:trPr>
        <w:tc>
          <w:tcPr>
            <w:tcW w:w="880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D80581" w14:textId="77777777" w:rsidR="005E2447" w:rsidRPr="005E2447" w:rsidRDefault="005E2447" w:rsidP="005E2447">
            <w:pPr>
              <w:rPr>
                <w:lang w:val="de-DE" w:eastAsia="en-US"/>
              </w:rPr>
            </w:pPr>
            <w:r w:rsidRPr="005E2447">
              <w:rPr>
                <w:b/>
                <w:bCs/>
                <w:lang w:val="en-US" w:eastAsia="en-US"/>
              </w:rPr>
              <w:t>Condition #1</w:t>
            </w:r>
          </w:p>
          <w:p w14:paraId="7757EFF7" w14:textId="77777777" w:rsidR="005E2447" w:rsidRPr="005E2447" w:rsidRDefault="005E2447" w:rsidP="005E2447">
            <w:pPr>
              <w:rPr>
                <w:lang w:val="de-DE" w:eastAsia="en-US"/>
              </w:rPr>
            </w:pPr>
            <w:r w:rsidRPr="005E2447">
              <w:rPr>
                <w:b/>
                <w:bCs/>
                <w:lang w:val="en-US" w:eastAsia="en-US"/>
              </w:rPr>
              <w:t>[</w:t>
            </w:r>
            <w:proofErr w:type="spellStart"/>
            <w:r w:rsidRPr="005E2447">
              <w:rPr>
                <w:b/>
                <w:bCs/>
                <w:lang w:val="en-US" w:eastAsia="en-US"/>
              </w:rPr>
              <w:t>Tair</w:t>
            </w:r>
            <w:proofErr w:type="spellEnd"/>
            <w:r w:rsidRPr="005E2447">
              <w:rPr>
                <w:b/>
                <w:bCs/>
                <w:lang w:val="en-US" w:eastAsia="en-US"/>
              </w:rPr>
              <w:t>]</w:t>
            </w:r>
          </w:p>
        </w:tc>
        <w:tc>
          <w:tcPr>
            <w:tcW w:w="784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39DC93A" w14:textId="77777777" w:rsidR="005E2447" w:rsidRPr="005E2447" w:rsidRDefault="005E2447" w:rsidP="005E2447">
            <w:pPr>
              <w:rPr>
                <w:lang w:val="de-DE" w:eastAsia="en-US"/>
              </w:rPr>
            </w:pPr>
            <w:r w:rsidRPr="005E2447">
              <w:rPr>
                <w:b/>
                <w:bCs/>
                <w:lang w:val="en-US" w:eastAsia="en-US"/>
              </w:rPr>
              <w:t>Condition #2</w:t>
            </w:r>
          </w:p>
          <w:p w14:paraId="573D5829" w14:textId="77777777" w:rsidR="005E2447" w:rsidRPr="005E2447" w:rsidRDefault="005E2447" w:rsidP="005E2447">
            <w:pPr>
              <w:rPr>
                <w:lang w:val="de-DE" w:eastAsia="en-US"/>
              </w:rPr>
            </w:pPr>
            <w:r w:rsidRPr="005E2447">
              <w:rPr>
                <w:b/>
                <w:bCs/>
                <w:lang w:val="en-US" w:eastAsia="en-US"/>
              </w:rPr>
              <w:t>[RH limit exceeded]</w:t>
            </w:r>
          </w:p>
        </w:tc>
        <w:tc>
          <w:tcPr>
            <w:tcW w:w="972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6C0F88" w14:textId="77777777" w:rsidR="005E2447" w:rsidRPr="005E2447" w:rsidRDefault="005E2447" w:rsidP="005E2447">
            <w:pPr>
              <w:rPr>
                <w:lang w:val="de-DE" w:eastAsia="en-US"/>
              </w:rPr>
            </w:pPr>
            <w:proofErr w:type="gramStart"/>
            <w:r w:rsidRPr="005E2447">
              <w:rPr>
                <w:b/>
                <w:bCs/>
                <w:lang w:val="en-US" w:eastAsia="en-US"/>
              </w:rPr>
              <w:t>Set-point</w:t>
            </w:r>
            <w:proofErr w:type="gramEnd"/>
          </w:p>
        </w:tc>
        <w:tc>
          <w:tcPr>
            <w:tcW w:w="2363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9CD12A" w14:textId="77777777" w:rsidR="005E2447" w:rsidRPr="005E2447" w:rsidRDefault="005E2447" w:rsidP="005E2447">
            <w:pPr>
              <w:rPr>
                <w:lang w:val="de-DE" w:eastAsia="en-US"/>
              </w:rPr>
            </w:pPr>
            <w:r w:rsidRPr="005E2447">
              <w:rPr>
                <w:b/>
                <w:bCs/>
                <w:lang w:val="en-US" w:eastAsia="en-US"/>
              </w:rPr>
              <w:t>Action until</w:t>
            </w:r>
          </w:p>
        </w:tc>
      </w:tr>
      <w:tr w:rsidR="005E2447" w:rsidRPr="005E2447" w14:paraId="2E340460" w14:textId="77777777" w:rsidTr="005E2447">
        <w:trPr>
          <w:trHeight w:val="584"/>
        </w:trPr>
        <w:tc>
          <w:tcPr>
            <w:tcW w:w="880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ABA064" w14:textId="77777777" w:rsidR="005E2447" w:rsidRPr="005E2447" w:rsidRDefault="005E2447" w:rsidP="005E2447">
            <w:pPr>
              <w:rPr>
                <w:lang w:val="de-DE" w:eastAsia="en-US"/>
              </w:rPr>
            </w:pPr>
            <w:proofErr w:type="spellStart"/>
            <w:r w:rsidRPr="005E2447">
              <w:rPr>
                <w:lang w:val="en-US" w:eastAsia="en-US"/>
              </w:rPr>
              <w:t>Tair</w:t>
            </w:r>
            <w:proofErr w:type="spellEnd"/>
            <w:r w:rsidRPr="005E2447">
              <w:rPr>
                <w:lang w:val="en-US" w:eastAsia="en-US"/>
              </w:rPr>
              <w:t xml:space="preserve"> &lt; 15°C</w:t>
            </w:r>
          </w:p>
        </w:tc>
        <w:tc>
          <w:tcPr>
            <w:tcW w:w="784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34D951" w14:textId="77777777" w:rsidR="005E2447" w:rsidRPr="005E2447" w:rsidRDefault="005E2447" w:rsidP="005E2447">
            <w:pPr>
              <w:rPr>
                <w:lang w:val="de-DE" w:eastAsia="en-US"/>
              </w:rPr>
            </w:pPr>
            <w:r w:rsidRPr="005E2447">
              <w:rPr>
                <w:lang w:val="en-US" w:eastAsia="en-US"/>
              </w:rPr>
              <w:t>N/A</w:t>
            </w:r>
          </w:p>
        </w:tc>
        <w:tc>
          <w:tcPr>
            <w:tcW w:w="972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81F315" w14:textId="77777777" w:rsidR="005E2447" w:rsidRPr="005E2447" w:rsidRDefault="005E2447" w:rsidP="005E2447">
            <w:pPr>
              <w:rPr>
                <w:lang w:val="de-DE" w:eastAsia="en-US"/>
              </w:rPr>
            </w:pPr>
            <w:r w:rsidRPr="005E2447">
              <w:rPr>
                <w:lang w:val="en-US" w:eastAsia="en-US"/>
              </w:rPr>
              <w:t>15°C</w:t>
            </w:r>
          </w:p>
        </w:tc>
        <w:tc>
          <w:tcPr>
            <w:tcW w:w="2363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5753BC" w14:textId="77777777" w:rsidR="005E2447" w:rsidRPr="005E2447" w:rsidRDefault="005E2447" w:rsidP="005E2447">
            <w:pPr>
              <w:rPr>
                <w:lang w:val="de-DE" w:eastAsia="en-US"/>
              </w:rPr>
            </w:pPr>
            <w:r w:rsidRPr="005E2447">
              <w:rPr>
                <w:lang w:val="en-US" w:eastAsia="en-US"/>
              </w:rPr>
              <w:t xml:space="preserve">Heat until </w:t>
            </w:r>
            <w:proofErr w:type="spellStart"/>
            <w:r w:rsidRPr="005E2447">
              <w:rPr>
                <w:lang w:val="en-US" w:eastAsia="en-US"/>
              </w:rPr>
              <w:t>Tair</w:t>
            </w:r>
            <w:proofErr w:type="spellEnd"/>
            <w:r w:rsidRPr="005E2447">
              <w:rPr>
                <w:lang w:val="en-US" w:eastAsia="en-US"/>
              </w:rPr>
              <w:t xml:space="preserve"> = SP </w:t>
            </w:r>
          </w:p>
        </w:tc>
      </w:tr>
      <w:tr w:rsidR="005E2447" w:rsidRPr="005E2447" w14:paraId="2C4B454E" w14:textId="77777777" w:rsidTr="005E2447">
        <w:trPr>
          <w:trHeight w:val="584"/>
        </w:trPr>
        <w:tc>
          <w:tcPr>
            <w:tcW w:w="880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98AFBE" w14:textId="77777777" w:rsidR="005E2447" w:rsidRPr="005E2447" w:rsidRDefault="005E2447" w:rsidP="005E2447">
            <w:pPr>
              <w:rPr>
                <w:lang w:val="de-DE" w:eastAsia="en-US"/>
              </w:rPr>
            </w:pPr>
            <w:r w:rsidRPr="005E2447">
              <w:rPr>
                <w:lang w:val="en-US" w:eastAsia="en-US"/>
              </w:rPr>
              <w:t xml:space="preserve">15°C &lt; </w:t>
            </w:r>
            <w:proofErr w:type="spellStart"/>
            <w:r w:rsidRPr="005E2447">
              <w:rPr>
                <w:lang w:val="en-US" w:eastAsia="en-US"/>
              </w:rPr>
              <w:t>Tair</w:t>
            </w:r>
            <w:proofErr w:type="spellEnd"/>
            <w:r w:rsidRPr="005E2447">
              <w:rPr>
                <w:lang w:val="en-US" w:eastAsia="en-US"/>
              </w:rPr>
              <w:t xml:space="preserve"> &lt; 18°C</w:t>
            </w:r>
          </w:p>
        </w:tc>
        <w:tc>
          <w:tcPr>
            <w:tcW w:w="78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89ACFD6" w14:textId="77777777" w:rsidR="005E2447" w:rsidRPr="005E2447" w:rsidRDefault="005E2447" w:rsidP="005E2447">
            <w:pPr>
              <w:rPr>
                <w:lang w:val="de-DE" w:eastAsia="en-US"/>
              </w:rPr>
            </w:pPr>
            <w:r w:rsidRPr="005E2447">
              <w:rPr>
                <w:lang w:val="en-US" w:eastAsia="en-US"/>
              </w:rPr>
              <w:t>RH &gt; 85%</w:t>
            </w:r>
          </w:p>
        </w:tc>
        <w:tc>
          <w:tcPr>
            <w:tcW w:w="97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2406FA" w14:textId="77777777" w:rsidR="005E2447" w:rsidRPr="005E2447" w:rsidRDefault="005E2447" w:rsidP="005E2447">
            <w:pPr>
              <w:rPr>
                <w:lang w:val="de-DE" w:eastAsia="en-US"/>
              </w:rPr>
            </w:pPr>
            <w:r w:rsidRPr="005E2447">
              <w:rPr>
                <w:lang w:val="en-US" w:eastAsia="en-US"/>
              </w:rPr>
              <w:t>15°C</w:t>
            </w:r>
          </w:p>
        </w:tc>
        <w:tc>
          <w:tcPr>
            <w:tcW w:w="2363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2C948A" w14:textId="77777777" w:rsidR="005E2447" w:rsidRPr="005E2447" w:rsidRDefault="005E2447" w:rsidP="005E2447">
            <w:pPr>
              <w:rPr>
                <w:lang w:val="en-US" w:eastAsia="en-US"/>
              </w:rPr>
            </w:pPr>
            <w:r w:rsidRPr="005E2447">
              <w:rPr>
                <w:lang w:val="en-US" w:eastAsia="en-US"/>
              </w:rPr>
              <w:t xml:space="preserve">[Cool until </w:t>
            </w:r>
            <w:proofErr w:type="spellStart"/>
            <w:r w:rsidRPr="005E2447">
              <w:rPr>
                <w:lang w:val="en-US" w:eastAsia="en-US"/>
              </w:rPr>
              <w:t>Tair</w:t>
            </w:r>
            <w:proofErr w:type="spellEnd"/>
            <w:r w:rsidRPr="005E2447">
              <w:rPr>
                <w:lang w:val="en-US" w:eastAsia="en-US"/>
              </w:rPr>
              <w:t xml:space="preserve"> = SP] OR [max 1h] OR [RH – 10%] (*)</w:t>
            </w:r>
          </w:p>
        </w:tc>
      </w:tr>
      <w:tr w:rsidR="005E2447" w:rsidRPr="005E2447" w14:paraId="5B8CE3D9" w14:textId="77777777" w:rsidTr="005E2447">
        <w:trPr>
          <w:trHeight w:val="584"/>
        </w:trPr>
        <w:tc>
          <w:tcPr>
            <w:tcW w:w="880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AE8CA3" w14:textId="77777777" w:rsidR="005E2447" w:rsidRPr="005E2447" w:rsidRDefault="005E2447" w:rsidP="005E2447">
            <w:pPr>
              <w:rPr>
                <w:lang w:val="de-DE" w:eastAsia="en-US"/>
              </w:rPr>
            </w:pPr>
            <w:r w:rsidRPr="005E2447">
              <w:rPr>
                <w:lang w:val="en-US" w:eastAsia="en-US"/>
              </w:rPr>
              <w:t xml:space="preserve">18°C &lt; </w:t>
            </w:r>
            <w:proofErr w:type="spellStart"/>
            <w:r w:rsidRPr="005E2447">
              <w:rPr>
                <w:lang w:val="en-US" w:eastAsia="en-US"/>
              </w:rPr>
              <w:t>Tair</w:t>
            </w:r>
            <w:proofErr w:type="spellEnd"/>
            <w:r w:rsidRPr="005E2447">
              <w:rPr>
                <w:lang w:val="en-US" w:eastAsia="en-US"/>
              </w:rPr>
              <w:t xml:space="preserve"> &lt; 21°C</w:t>
            </w:r>
          </w:p>
        </w:tc>
        <w:tc>
          <w:tcPr>
            <w:tcW w:w="78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56381B" w14:textId="77777777" w:rsidR="005E2447" w:rsidRPr="005E2447" w:rsidRDefault="005E2447" w:rsidP="005E2447">
            <w:pPr>
              <w:rPr>
                <w:lang w:val="de-DE" w:eastAsia="en-US"/>
              </w:rPr>
            </w:pPr>
            <w:r w:rsidRPr="005E2447">
              <w:rPr>
                <w:lang w:val="en-US" w:eastAsia="en-US"/>
              </w:rPr>
              <w:t>RH &gt; 75%</w:t>
            </w:r>
          </w:p>
        </w:tc>
        <w:tc>
          <w:tcPr>
            <w:tcW w:w="97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B35D6B" w14:textId="77777777" w:rsidR="005E2447" w:rsidRPr="005E2447" w:rsidRDefault="005E2447" w:rsidP="005E2447">
            <w:pPr>
              <w:rPr>
                <w:lang w:val="de-DE" w:eastAsia="en-US"/>
              </w:rPr>
            </w:pPr>
            <w:r w:rsidRPr="005E2447">
              <w:rPr>
                <w:lang w:val="en-US" w:eastAsia="en-US"/>
              </w:rPr>
              <w:t>17°C</w:t>
            </w:r>
          </w:p>
        </w:tc>
        <w:tc>
          <w:tcPr>
            <w:tcW w:w="2363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13A425" w14:textId="77777777" w:rsidR="005E2447" w:rsidRPr="005E2447" w:rsidRDefault="005E2447" w:rsidP="005E2447">
            <w:pPr>
              <w:rPr>
                <w:lang w:val="en-US" w:eastAsia="en-US"/>
              </w:rPr>
            </w:pPr>
            <w:r w:rsidRPr="005E2447">
              <w:rPr>
                <w:lang w:val="en-US" w:eastAsia="en-US"/>
              </w:rPr>
              <w:t xml:space="preserve">[Cool until </w:t>
            </w:r>
            <w:proofErr w:type="spellStart"/>
            <w:r w:rsidRPr="005E2447">
              <w:rPr>
                <w:lang w:val="en-US" w:eastAsia="en-US"/>
              </w:rPr>
              <w:t>Tair</w:t>
            </w:r>
            <w:proofErr w:type="spellEnd"/>
            <w:r w:rsidRPr="005E2447">
              <w:rPr>
                <w:lang w:val="en-US" w:eastAsia="en-US"/>
              </w:rPr>
              <w:t xml:space="preserve"> = SP] OR [max 1h] OR [RH – 10%] (*)</w:t>
            </w:r>
          </w:p>
        </w:tc>
      </w:tr>
      <w:tr w:rsidR="005E2447" w:rsidRPr="005E2447" w14:paraId="7AA69D28" w14:textId="77777777" w:rsidTr="005E2447">
        <w:trPr>
          <w:trHeight w:val="584"/>
        </w:trPr>
        <w:tc>
          <w:tcPr>
            <w:tcW w:w="880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0DF5D1" w14:textId="77777777" w:rsidR="005E2447" w:rsidRPr="005E2447" w:rsidRDefault="005E2447" w:rsidP="005E2447">
            <w:pPr>
              <w:rPr>
                <w:lang w:val="de-DE" w:eastAsia="en-US"/>
              </w:rPr>
            </w:pPr>
            <w:r w:rsidRPr="005E2447">
              <w:rPr>
                <w:lang w:val="en-US" w:eastAsia="en-US"/>
              </w:rPr>
              <w:t xml:space="preserve">21°C &lt; </w:t>
            </w:r>
            <w:proofErr w:type="spellStart"/>
            <w:r w:rsidRPr="005E2447">
              <w:rPr>
                <w:lang w:val="en-US" w:eastAsia="en-US"/>
              </w:rPr>
              <w:t>Tair</w:t>
            </w:r>
            <w:proofErr w:type="spellEnd"/>
            <w:r w:rsidRPr="005E2447">
              <w:rPr>
                <w:lang w:val="en-US" w:eastAsia="en-US"/>
              </w:rPr>
              <w:t xml:space="preserve"> &lt; 24°C</w:t>
            </w:r>
          </w:p>
        </w:tc>
        <w:tc>
          <w:tcPr>
            <w:tcW w:w="78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9C21AC" w14:textId="77777777" w:rsidR="005E2447" w:rsidRPr="005E2447" w:rsidRDefault="005E2447" w:rsidP="005E2447">
            <w:pPr>
              <w:rPr>
                <w:lang w:val="de-DE" w:eastAsia="en-US"/>
              </w:rPr>
            </w:pPr>
            <w:r w:rsidRPr="005E2447">
              <w:rPr>
                <w:lang w:val="en-US" w:eastAsia="en-US"/>
              </w:rPr>
              <w:t>RH &gt; 62%</w:t>
            </w:r>
          </w:p>
        </w:tc>
        <w:tc>
          <w:tcPr>
            <w:tcW w:w="97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C4C003" w14:textId="77777777" w:rsidR="005E2447" w:rsidRPr="005E2447" w:rsidRDefault="005E2447" w:rsidP="005E2447">
            <w:pPr>
              <w:rPr>
                <w:lang w:val="de-DE" w:eastAsia="en-US"/>
              </w:rPr>
            </w:pPr>
            <w:r w:rsidRPr="005E2447">
              <w:rPr>
                <w:lang w:val="en-US" w:eastAsia="en-US"/>
              </w:rPr>
              <w:t>20°C</w:t>
            </w:r>
          </w:p>
        </w:tc>
        <w:tc>
          <w:tcPr>
            <w:tcW w:w="2363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072F19" w14:textId="77777777" w:rsidR="005E2447" w:rsidRPr="005E2447" w:rsidRDefault="005E2447" w:rsidP="005E2447">
            <w:pPr>
              <w:rPr>
                <w:lang w:val="en-US" w:eastAsia="en-US"/>
              </w:rPr>
            </w:pPr>
            <w:r w:rsidRPr="005E2447">
              <w:rPr>
                <w:lang w:val="en-US" w:eastAsia="en-US"/>
              </w:rPr>
              <w:t xml:space="preserve">[Cool until </w:t>
            </w:r>
            <w:proofErr w:type="spellStart"/>
            <w:r w:rsidRPr="005E2447">
              <w:rPr>
                <w:lang w:val="en-US" w:eastAsia="en-US"/>
              </w:rPr>
              <w:t>Tair</w:t>
            </w:r>
            <w:proofErr w:type="spellEnd"/>
            <w:r w:rsidRPr="005E2447">
              <w:rPr>
                <w:lang w:val="en-US" w:eastAsia="en-US"/>
              </w:rPr>
              <w:t xml:space="preserve"> = SP] OR [max 1h] OR [RH – 10%] (*)</w:t>
            </w:r>
          </w:p>
        </w:tc>
      </w:tr>
      <w:tr w:rsidR="005E2447" w:rsidRPr="005E2447" w14:paraId="62ED421F" w14:textId="77777777" w:rsidTr="005E2447">
        <w:trPr>
          <w:trHeight w:val="584"/>
        </w:trPr>
        <w:tc>
          <w:tcPr>
            <w:tcW w:w="880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E807E2" w14:textId="77777777" w:rsidR="005E2447" w:rsidRPr="005E2447" w:rsidRDefault="005E2447" w:rsidP="005E2447">
            <w:pPr>
              <w:rPr>
                <w:lang w:val="de-DE" w:eastAsia="en-US"/>
              </w:rPr>
            </w:pPr>
            <w:r w:rsidRPr="005E2447">
              <w:rPr>
                <w:lang w:val="en-US" w:eastAsia="en-US"/>
              </w:rPr>
              <w:t xml:space="preserve">24°C &lt; </w:t>
            </w:r>
            <w:proofErr w:type="spellStart"/>
            <w:r w:rsidRPr="005E2447">
              <w:rPr>
                <w:lang w:val="en-US" w:eastAsia="en-US"/>
              </w:rPr>
              <w:t>Tair</w:t>
            </w:r>
            <w:proofErr w:type="spellEnd"/>
            <w:r w:rsidRPr="005E2447">
              <w:rPr>
                <w:lang w:val="en-US" w:eastAsia="en-US"/>
              </w:rPr>
              <w:t xml:space="preserve"> &lt; 27°C</w:t>
            </w:r>
          </w:p>
        </w:tc>
        <w:tc>
          <w:tcPr>
            <w:tcW w:w="78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8348C9" w14:textId="77777777" w:rsidR="005E2447" w:rsidRPr="005E2447" w:rsidRDefault="005E2447" w:rsidP="005E2447">
            <w:pPr>
              <w:rPr>
                <w:lang w:val="de-DE" w:eastAsia="en-US"/>
              </w:rPr>
            </w:pPr>
            <w:r w:rsidRPr="005E2447">
              <w:rPr>
                <w:lang w:val="en-US" w:eastAsia="en-US"/>
              </w:rPr>
              <w:t>RH &gt; 53%</w:t>
            </w:r>
          </w:p>
        </w:tc>
        <w:tc>
          <w:tcPr>
            <w:tcW w:w="97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8C1F23" w14:textId="77777777" w:rsidR="005E2447" w:rsidRPr="005E2447" w:rsidRDefault="005E2447" w:rsidP="005E2447">
            <w:pPr>
              <w:rPr>
                <w:lang w:val="de-DE" w:eastAsia="en-US"/>
              </w:rPr>
            </w:pPr>
            <w:r w:rsidRPr="005E2447">
              <w:rPr>
                <w:lang w:val="en-US" w:eastAsia="en-US"/>
              </w:rPr>
              <w:t>23°C</w:t>
            </w:r>
          </w:p>
        </w:tc>
        <w:tc>
          <w:tcPr>
            <w:tcW w:w="2363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934C92" w14:textId="77777777" w:rsidR="005E2447" w:rsidRPr="005E2447" w:rsidRDefault="005E2447" w:rsidP="005E2447">
            <w:pPr>
              <w:rPr>
                <w:lang w:val="en-US" w:eastAsia="en-US"/>
              </w:rPr>
            </w:pPr>
            <w:r w:rsidRPr="005E2447">
              <w:rPr>
                <w:lang w:val="en-US" w:eastAsia="en-US"/>
              </w:rPr>
              <w:t xml:space="preserve">[Cool until </w:t>
            </w:r>
            <w:proofErr w:type="spellStart"/>
            <w:r w:rsidRPr="005E2447">
              <w:rPr>
                <w:lang w:val="en-US" w:eastAsia="en-US"/>
              </w:rPr>
              <w:t>Tair</w:t>
            </w:r>
            <w:proofErr w:type="spellEnd"/>
            <w:r w:rsidRPr="005E2447">
              <w:rPr>
                <w:lang w:val="en-US" w:eastAsia="en-US"/>
              </w:rPr>
              <w:t xml:space="preserve"> = SP] OR [max 1h] OR [RH – 10%] (*)</w:t>
            </w:r>
          </w:p>
        </w:tc>
      </w:tr>
      <w:tr w:rsidR="005E2447" w:rsidRPr="005E2447" w14:paraId="162A3A39" w14:textId="77777777" w:rsidTr="005E2447">
        <w:trPr>
          <w:trHeight w:val="584"/>
        </w:trPr>
        <w:tc>
          <w:tcPr>
            <w:tcW w:w="880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0E8B3C" w14:textId="77777777" w:rsidR="005E2447" w:rsidRPr="005E2447" w:rsidRDefault="005E2447" w:rsidP="005E2447">
            <w:pPr>
              <w:rPr>
                <w:lang w:val="de-DE" w:eastAsia="en-US"/>
              </w:rPr>
            </w:pPr>
            <w:r w:rsidRPr="005E2447">
              <w:rPr>
                <w:lang w:val="en-US" w:eastAsia="en-US"/>
              </w:rPr>
              <w:t xml:space="preserve">27°C &lt; </w:t>
            </w:r>
            <w:proofErr w:type="spellStart"/>
            <w:r w:rsidRPr="005E2447">
              <w:rPr>
                <w:lang w:val="en-US" w:eastAsia="en-US"/>
              </w:rPr>
              <w:t>Tair</w:t>
            </w:r>
            <w:proofErr w:type="spellEnd"/>
            <w:r w:rsidRPr="005E2447">
              <w:rPr>
                <w:lang w:val="en-US" w:eastAsia="en-US"/>
              </w:rPr>
              <w:t xml:space="preserve"> &lt; 30°C</w:t>
            </w:r>
          </w:p>
        </w:tc>
        <w:tc>
          <w:tcPr>
            <w:tcW w:w="78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004CD3" w14:textId="77777777" w:rsidR="005E2447" w:rsidRPr="005E2447" w:rsidRDefault="005E2447" w:rsidP="005E2447">
            <w:pPr>
              <w:rPr>
                <w:lang w:val="de-DE" w:eastAsia="en-US"/>
              </w:rPr>
            </w:pPr>
            <w:r w:rsidRPr="005E2447">
              <w:rPr>
                <w:lang w:val="en-US" w:eastAsia="en-US"/>
              </w:rPr>
              <w:t>RH &gt; 45%</w:t>
            </w:r>
          </w:p>
        </w:tc>
        <w:tc>
          <w:tcPr>
            <w:tcW w:w="97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8FEDD4" w14:textId="77777777" w:rsidR="005E2447" w:rsidRPr="005E2447" w:rsidRDefault="005E2447" w:rsidP="005E2447">
            <w:pPr>
              <w:rPr>
                <w:lang w:val="de-DE" w:eastAsia="en-US"/>
              </w:rPr>
            </w:pPr>
            <w:r w:rsidRPr="005E2447">
              <w:rPr>
                <w:lang w:val="en-US" w:eastAsia="en-US"/>
              </w:rPr>
              <w:t>25°C</w:t>
            </w:r>
          </w:p>
        </w:tc>
        <w:tc>
          <w:tcPr>
            <w:tcW w:w="2363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A3BA2E" w14:textId="77777777" w:rsidR="005E2447" w:rsidRPr="005E2447" w:rsidRDefault="005E2447" w:rsidP="005E2447">
            <w:pPr>
              <w:rPr>
                <w:lang w:val="de-DE" w:eastAsia="en-US"/>
              </w:rPr>
            </w:pPr>
            <w:r w:rsidRPr="005E2447">
              <w:rPr>
                <w:lang w:val="en-US" w:eastAsia="en-US"/>
              </w:rPr>
              <w:t xml:space="preserve">[Cool until </w:t>
            </w:r>
            <w:proofErr w:type="spellStart"/>
            <w:r w:rsidRPr="005E2447">
              <w:rPr>
                <w:lang w:val="en-US" w:eastAsia="en-US"/>
              </w:rPr>
              <w:t>Tair</w:t>
            </w:r>
            <w:proofErr w:type="spellEnd"/>
            <w:r w:rsidRPr="005E2447">
              <w:rPr>
                <w:lang w:val="en-US" w:eastAsia="en-US"/>
              </w:rPr>
              <w:t xml:space="preserve"> = SP] (**)</w:t>
            </w:r>
          </w:p>
        </w:tc>
      </w:tr>
      <w:tr w:rsidR="005E2447" w:rsidRPr="005E2447" w14:paraId="29C57B42" w14:textId="77777777" w:rsidTr="005E2447">
        <w:trPr>
          <w:trHeight w:val="584"/>
        </w:trPr>
        <w:tc>
          <w:tcPr>
            <w:tcW w:w="880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08696E" w14:textId="77777777" w:rsidR="005E2447" w:rsidRPr="005E2447" w:rsidRDefault="005E2447" w:rsidP="005E2447">
            <w:pPr>
              <w:rPr>
                <w:lang w:val="de-DE" w:eastAsia="en-US"/>
              </w:rPr>
            </w:pPr>
            <w:r w:rsidRPr="005E2447">
              <w:rPr>
                <w:lang w:val="en-US" w:eastAsia="en-US"/>
              </w:rPr>
              <w:t>T &gt; 30°C</w:t>
            </w:r>
          </w:p>
        </w:tc>
        <w:tc>
          <w:tcPr>
            <w:tcW w:w="78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C1A129" w14:textId="77777777" w:rsidR="005E2447" w:rsidRPr="005E2447" w:rsidRDefault="005E2447" w:rsidP="005E2447">
            <w:pPr>
              <w:rPr>
                <w:lang w:val="de-DE" w:eastAsia="en-US"/>
              </w:rPr>
            </w:pPr>
            <w:r w:rsidRPr="005E2447">
              <w:rPr>
                <w:lang w:val="en-US" w:eastAsia="en-US"/>
              </w:rPr>
              <w:t>RH &gt; 40%</w:t>
            </w:r>
          </w:p>
        </w:tc>
        <w:tc>
          <w:tcPr>
            <w:tcW w:w="97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509A00" w14:textId="77777777" w:rsidR="005E2447" w:rsidRPr="005E2447" w:rsidRDefault="005E2447" w:rsidP="005E2447">
            <w:pPr>
              <w:rPr>
                <w:lang w:val="de-DE" w:eastAsia="en-US"/>
              </w:rPr>
            </w:pPr>
            <w:r w:rsidRPr="005E2447">
              <w:rPr>
                <w:lang w:val="en-US" w:eastAsia="en-US"/>
              </w:rPr>
              <w:t>25°C</w:t>
            </w:r>
          </w:p>
        </w:tc>
        <w:tc>
          <w:tcPr>
            <w:tcW w:w="2363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30F8CC" w14:textId="77777777" w:rsidR="005E2447" w:rsidRPr="005E2447" w:rsidRDefault="005E2447" w:rsidP="005E2447">
            <w:pPr>
              <w:rPr>
                <w:lang w:val="de-DE" w:eastAsia="en-US"/>
              </w:rPr>
            </w:pPr>
            <w:r w:rsidRPr="005E2447">
              <w:rPr>
                <w:lang w:val="en-US" w:eastAsia="en-US"/>
              </w:rPr>
              <w:t xml:space="preserve">[Cool until </w:t>
            </w:r>
            <w:proofErr w:type="spellStart"/>
            <w:r w:rsidRPr="005E2447">
              <w:rPr>
                <w:lang w:val="en-US" w:eastAsia="en-US"/>
              </w:rPr>
              <w:t>Tair</w:t>
            </w:r>
            <w:proofErr w:type="spellEnd"/>
            <w:r w:rsidRPr="005E2447">
              <w:rPr>
                <w:lang w:val="en-US" w:eastAsia="en-US"/>
              </w:rPr>
              <w:t xml:space="preserve"> = SP] (**)</w:t>
            </w:r>
          </w:p>
        </w:tc>
      </w:tr>
    </w:tbl>
    <w:p w14:paraId="6CD26613" w14:textId="52E6C449" w:rsidR="005E2447" w:rsidRDefault="005E2447" w:rsidP="0002428E">
      <w:pPr>
        <w:rPr>
          <w:lang w:val="en-US" w:eastAsia="en-US"/>
        </w:rPr>
      </w:pPr>
    </w:p>
    <w:p w14:paraId="7A04F6CA" w14:textId="77777777" w:rsidR="005E2447" w:rsidRDefault="005E2447">
      <w:pPr>
        <w:spacing w:line="264" w:lineRule="auto"/>
        <w:rPr>
          <w:lang w:val="en-US" w:eastAsia="en-US"/>
        </w:rPr>
      </w:pPr>
      <w:r>
        <w:rPr>
          <w:lang w:val="en-US" w:eastAsia="en-US"/>
        </w:rPr>
        <w:br w:type="page"/>
      </w:r>
    </w:p>
    <w:p w14:paraId="30735092" w14:textId="64623F8D" w:rsidR="005E2447" w:rsidRDefault="005E2447" w:rsidP="005E2447">
      <w:pPr>
        <w:pStyle w:val="Heading2"/>
        <w:rPr>
          <w:lang w:val="en-US" w:eastAsia="en-US"/>
        </w:rPr>
      </w:pPr>
      <w:r>
        <w:rPr>
          <w:lang w:val="en-US" w:eastAsia="en-US"/>
        </w:rPr>
        <w:lastRenderedPageBreak/>
        <w:t>SW Control Logic</w:t>
      </w:r>
    </w:p>
    <w:p w14:paraId="282CE6C1" w14:textId="17D386A0" w:rsidR="00DE7006" w:rsidRDefault="00DE7006" w:rsidP="00DE7006">
      <w:pPr>
        <w:rPr>
          <w:lang w:val="en-US" w:eastAsia="en-US"/>
        </w:rPr>
      </w:pPr>
      <w:r>
        <w:rPr>
          <w:noProof/>
        </w:rPr>
        <w:drawing>
          <wp:inline distT="0" distB="0" distL="0" distR="0" wp14:anchorId="3E945D50" wp14:editId="3EACE813">
            <wp:extent cx="5943600" cy="29286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226"/>
                    <a:stretch/>
                  </pic:blipFill>
                  <pic:spPr bwMode="auto"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06006" w14:textId="7BABB031" w:rsidR="00DE7006" w:rsidRPr="00DE7006" w:rsidRDefault="00DE7006" w:rsidP="00DE7006">
      <w:pPr>
        <w:rPr>
          <w:lang w:val="en-US" w:eastAsia="en-US"/>
        </w:rPr>
      </w:pPr>
    </w:p>
    <w:p w14:paraId="0493460F" w14:textId="208265E2" w:rsidR="00DE7006" w:rsidRDefault="00DE7006">
      <w:pPr>
        <w:spacing w:line="264" w:lineRule="auto"/>
        <w:rPr>
          <w:lang w:val="en-US" w:eastAsia="en-US"/>
        </w:rPr>
      </w:pPr>
      <w:r>
        <w:rPr>
          <w:lang w:val="en-US" w:eastAsia="en-US"/>
        </w:rPr>
        <w:br w:type="page"/>
      </w:r>
    </w:p>
    <w:p w14:paraId="343BF160" w14:textId="4DA6E042" w:rsidR="00DE7006" w:rsidRDefault="00DE7006" w:rsidP="00DE7006">
      <w:pPr>
        <w:pStyle w:val="Heading1"/>
      </w:pPr>
      <w:r>
        <w:lastRenderedPageBreak/>
        <w:t>Implementation</w:t>
      </w:r>
    </w:p>
    <w:p w14:paraId="24403275" w14:textId="133A7F6A" w:rsidR="00C228D2" w:rsidRDefault="00C228D2" w:rsidP="00DE7006">
      <w:pPr>
        <w:rPr>
          <w:lang w:val="en-US" w:eastAsia="en-US"/>
        </w:rPr>
      </w:pPr>
      <w:r>
        <w:rPr>
          <w:lang w:val="en-US" w:eastAsia="en-US"/>
        </w:rPr>
        <w:t>The script will initi</w:t>
      </w:r>
      <w:r w:rsidR="00CA2F4F">
        <w:rPr>
          <w:lang w:val="en-US" w:eastAsia="en-US"/>
        </w:rPr>
        <w:t xml:space="preserve">alize itself, by reading the configuration from the same config file, that is also used by the script </w:t>
      </w:r>
      <w:r w:rsidR="00CA2F4F" w:rsidRPr="007750D2">
        <w:rPr>
          <w:rStyle w:val="HTMLCode"/>
          <w:rFonts w:ascii="Consolas" w:eastAsiaTheme="minorEastAsia" w:hAnsi="Consolas"/>
          <w:color w:val="24292E"/>
          <w:bdr w:val="none" w:sz="0" w:space="0" w:color="auto" w:frame="1"/>
          <w:lang w:eastAsia="de-DE"/>
        </w:rPr>
        <w:t>controllino_modbus.py</w:t>
      </w:r>
      <w:r w:rsidR="00CA2F4F">
        <w:rPr>
          <w:lang w:val="en-US" w:eastAsia="en-US"/>
        </w:rPr>
        <w:t>. The idea behind this is, that</w:t>
      </w:r>
      <w:r w:rsidR="00473574">
        <w:rPr>
          <w:lang w:val="en-US" w:eastAsia="en-US"/>
        </w:rPr>
        <w:t xml:space="preserve"> the script will automatically know </w:t>
      </w:r>
      <w:r w:rsidR="00525690">
        <w:rPr>
          <w:lang w:val="en-US" w:eastAsia="en-US"/>
        </w:rPr>
        <w:t>if one or two HVACs are connected to the Cube Controller.</w:t>
      </w:r>
    </w:p>
    <w:p w14:paraId="0E20EF20" w14:textId="306D5E07" w:rsidR="00DE7006" w:rsidRDefault="00525690" w:rsidP="00DE7006">
      <w:pPr>
        <w:rPr>
          <w:lang w:val="en-US" w:eastAsia="en-US"/>
        </w:rPr>
      </w:pPr>
      <w:r>
        <w:rPr>
          <w:lang w:val="en-US" w:eastAsia="en-US"/>
        </w:rPr>
        <w:t xml:space="preserve">After the initialization, the </w:t>
      </w:r>
      <w:proofErr w:type="spellStart"/>
      <w:r w:rsidR="007750D2">
        <w:rPr>
          <w:lang w:val="en-US" w:eastAsia="en-US"/>
        </w:rPr>
        <w:t>the</w:t>
      </w:r>
      <w:proofErr w:type="spellEnd"/>
      <w:r w:rsidR="007750D2">
        <w:rPr>
          <w:lang w:val="en-US" w:eastAsia="en-US"/>
        </w:rPr>
        <w:t xml:space="preserve"> main functionality </w:t>
      </w:r>
      <w:r w:rsidR="007267B1">
        <w:rPr>
          <w:lang w:val="en-US" w:eastAsia="en-US"/>
        </w:rPr>
        <w:t xml:space="preserve">is implemented in a </w:t>
      </w:r>
      <w:r w:rsidR="007750D2">
        <w:rPr>
          <w:lang w:val="en-US" w:eastAsia="en-US"/>
        </w:rPr>
        <w:t>while-true</w:t>
      </w:r>
      <w:r w:rsidR="007267B1">
        <w:rPr>
          <w:lang w:val="en-US" w:eastAsia="en-US"/>
        </w:rPr>
        <w:t xml:space="preserve"> loop with the following steps:</w:t>
      </w:r>
    </w:p>
    <w:p w14:paraId="397CB67F" w14:textId="52A7B29F" w:rsidR="00E56A8E" w:rsidRDefault="007267B1" w:rsidP="00E56A8E">
      <w:pPr>
        <w:pStyle w:val="ListParagraph"/>
        <w:numPr>
          <w:ilvl w:val="0"/>
          <w:numId w:val="14"/>
        </w:numPr>
      </w:pPr>
      <w:r>
        <w:t xml:space="preserve">Read </w:t>
      </w:r>
      <w:r w:rsidR="00E56A8E">
        <w:t>dl10 sensor to get temperature and humidity.</w:t>
      </w:r>
    </w:p>
    <w:p w14:paraId="067C4CF7" w14:textId="628B3527" w:rsidR="00E56A8E" w:rsidRDefault="00E45D2B" w:rsidP="00E56A8E">
      <w:pPr>
        <w:pStyle w:val="ListParagraph"/>
        <w:numPr>
          <w:ilvl w:val="0"/>
          <w:numId w:val="14"/>
        </w:numPr>
      </w:pPr>
      <w:r>
        <w:t>Calculate the setpoint for the HVACs depending on the temperature, humidity and the time elapsed since the current setpoint has been set.</w:t>
      </w:r>
    </w:p>
    <w:p w14:paraId="0BEB66F2" w14:textId="24471A5E" w:rsidR="00E45D2B" w:rsidRDefault="00E45D2B" w:rsidP="00E56A8E">
      <w:pPr>
        <w:pStyle w:val="ListParagraph"/>
        <w:numPr>
          <w:ilvl w:val="0"/>
          <w:numId w:val="14"/>
        </w:numPr>
      </w:pPr>
      <w:r>
        <w:t>Write the new setpoint to the HVACs.</w:t>
      </w:r>
    </w:p>
    <w:p w14:paraId="56CB3CF9" w14:textId="7F3160AC" w:rsidR="008C3807" w:rsidRPr="007267B1" w:rsidRDefault="008C3807" w:rsidP="00E56A8E">
      <w:pPr>
        <w:pStyle w:val="ListParagraph"/>
        <w:numPr>
          <w:ilvl w:val="0"/>
          <w:numId w:val="14"/>
        </w:numPr>
      </w:pPr>
      <w:r>
        <w:t>Sleep for thirty seconds.</w:t>
      </w:r>
    </w:p>
    <w:sectPr w:rsidR="008C3807" w:rsidRPr="007267B1" w:rsidSect="00FC7F36">
      <w:footerReference w:type="default" r:id="rId13"/>
      <w:headerReference w:type="first" r:id="rId14"/>
      <w:pgSz w:w="12240" w:h="15840"/>
      <w:pgMar w:top="1440" w:right="1440" w:bottom="1440" w:left="1440" w:header="720" w:footer="576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071163" w14:textId="77777777" w:rsidR="00521875" w:rsidRDefault="00521875" w:rsidP="00C20B1A">
      <w:r>
        <w:separator/>
      </w:r>
    </w:p>
  </w:endnote>
  <w:endnote w:type="continuationSeparator" w:id="0">
    <w:p w14:paraId="165EB03A" w14:textId="77777777" w:rsidR="00521875" w:rsidRDefault="00521875" w:rsidP="00C20B1A">
      <w:r>
        <w:continuationSeparator/>
      </w:r>
    </w:p>
  </w:endnote>
  <w:endnote w:type="continuationNotice" w:id="1">
    <w:p w14:paraId="65C83EE2" w14:textId="77777777" w:rsidR="00521875" w:rsidRDefault="0052187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PGothic">
    <w:altName w:val="ＭＳ Ｐゴシック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894283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F67B0F" w14:textId="45D33DCB" w:rsidR="00A77F32" w:rsidRDefault="00A77F32" w:rsidP="007F4B35">
        <w:pPr>
          <w:pStyle w:val="Footer"/>
          <w:jc w:val="center"/>
          <w:rPr>
            <w:noProof/>
          </w:rPr>
        </w:pPr>
      </w:p>
      <w:tbl>
        <w:tblPr>
          <w:tblStyle w:val="TableGrid"/>
          <w:tblW w:w="0" w:type="auto"/>
          <w:tblLook w:val="04A0" w:firstRow="1" w:lastRow="0" w:firstColumn="1" w:lastColumn="0" w:noHBand="0" w:noVBand="1"/>
        </w:tblPr>
        <w:tblGrid>
          <w:gridCol w:w="810"/>
          <w:gridCol w:w="3364"/>
          <w:gridCol w:w="3150"/>
          <w:gridCol w:w="1790"/>
        </w:tblGrid>
        <w:tr w:rsidR="00A77F32" w14:paraId="12B46335" w14:textId="77777777" w:rsidTr="008466D2">
          <w:trPr>
            <w:trHeight w:val="288"/>
          </w:trPr>
          <w:tc>
            <w:tcPr>
              <w:tcW w:w="810" w:type="dxa"/>
              <w:vMerge w:val="restart"/>
              <w:tcBorders>
                <w:top w:val="nil"/>
                <w:left w:val="nil"/>
                <w:bottom w:val="nil"/>
                <w:right w:val="nil"/>
              </w:tcBorders>
              <w:vAlign w:val="center"/>
            </w:tcPr>
            <w:p w14:paraId="05DBC1B3" w14:textId="77777777" w:rsidR="00A77F32" w:rsidRDefault="00A77F32" w:rsidP="008466D2">
              <w:pPr>
                <w:pStyle w:val="NoSpacing"/>
              </w:pPr>
              <w:r>
                <w:rPr>
                  <w:noProof/>
                </w:rPr>
                <w:drawing>
                  <wp:anchor distT="0" distB="0" distL="114300" distR="114300" simplePos="0" relativeHeight="251658241" behindDoc="0" locked="0" layoutInCell="1" allowOverlap="1" wp14:anchorId="061F918C" wp14:editId="041F5472">
                    <wp:simplePos x="0" y="0"/>
                    <wp:positionH relativeFrom="column">
                      <wp:posOffset>-43180</wp:posOffset>
                    </wp:positionH>
                    <wp:positionV relativeFrom="paragraph">
                      <wp:posOffset>-11430</wp:posOffset>
                    </wp:positionV>
                    <wp:extent cx="301625" cy="301625"/>
                    <wp:effectExtent l="0" t="0" r="3175" b="3175"/>
                    <wp:wrapNone/>
                    <wp:docPr id="15" name="Picture 1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" name="AES17005_Fluence_Icon[P01]RGB_Gradient_Small.png"/>
                            <pic:cNvPicPr/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01625" cy="30162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w:r>
            </w:p>
          </w:tc>
          <w:sdt>
            <w:sdtPr>
              <w:rPr>
                <w:sz w:val="18"/>
              </w:rPr>
              <w:alias w:val="Title"/>
              <w:tag w:val=""/>
              <w:id w:val="1593505521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tc>
                <w:tcPr>
                  <w:tcW w:w="6514" w:type="dxa"/>
                  <w:gridSpan w:val="2"/>
                  <w:vAlign w:val="center"/>
                </w:tcPr>
                <w:p w14:paraId="5AA29BEF" w14:textId="7FA05FBF" w:rsidR="00A77F32" w:rsidRPr="008466D2" w:rsidRDefault="007E7F46" w:rsidP="008466D2">
                  <w:pPr>
                    <w:pStyle w:val="NoSpacing"/>
                    <w:spacing w:line="240" w:lineRule="auto"/>
                    <w:rPr>
                      <w:sz w:val="18"/>
                    </w:rPr>
                  </w:pPr>
                  <w:r>
                    <w:rPr>
                      <w:sz w:val="18"/>
                    </w:rPr>
                    <w:t>Cube Humidity Controller - Documentation</w:t>
                  </w:r>
                </w:p>
              </w:tc>
            </w:sdtContent>
          </w:sdt>
          <w:tc>
            <w:tcPr>
              <w:tcW w:w="1790" w:type="dxa"/>
              <w:vAlign w:val="center"/>
            </w:tcPr>
            <w:p w14:paraId="2B450A99" w14:textId="3790CC43" w:rsidR="00A77F32" w:rsidRPr="008466D2" w:rsidRDefault="00A77F32" w:rsidP="008466D2">
              <w:pPr>
                <w:pStyle w:val="NoSpacing"/>
                <w:spacing w:line="240" w:lineRule="auto"/>
                <w:rPr>
                  <w:sz w:val="18"/>
                </w:rPr>
              </w:pPr>
              <w:r>
                <w:rPr>
                  <w:sz w:val="18"/>
                </w:rPr>
                <w:fldChar w:fldCharType="begin"/>
              </w:r>
              <w:r>
                <w:rPr>
                  <w:sz w:val="18"/>
                  <w:lang w:val="en-US"/>
                </w:rPr>
                <w:instrText xml:space="preserve"> DATE \@ "d-MMM-yy" </w:instrText>
              </w:r>
              <w:r>
                <w:rPr>
                  <w:sz w:val="18"/>
                </w:rPr>
                <w:fldChar w:fldCharType="separate"/>
              </w:r>
              <w:r w:rsidR="007E7F46">
                <w:rPr>
                  <w:noProof/>
                  <w:sz w:val="18"/>
                  <w:lang w:val="en-US"/>
                </w:rPr>
                <w:t>24-Feb-21</w:t>
              </w:r>
              <w:r>
                <w:rPr>
                  <w:sz w:val="18"/>
                </w:rPr>
                <w:fldChar w:fldCharType="end"/>
              </w:r>
            </w:p>
          </w:tc>
        </w:tr>
        <w:tr w:rsidR="00A77F32" w14:paraId="460D2CC1" w14:textId="77777777" w:rsidTr="008466D2">
          <w:trPr>
            <w:trHeight w:val="288"/>
          </w:trPr>
          <w:tc>
            <w:tcPr>
              <w:tcW w:w="810" w:type="dxa"/>
              <w:vMerge/>
              <w:tcBorders>
                <w:top w:val="nil"/>
                <w:left w:val="nil"/>
                <w:bottom w:val="nil"/>
                <w:right w:val="nil"/>
              </w:tcBorders>
            </w:tcPr>
            <w:p w14:paraId="2D4E90A4" w14:textId="77777777" w:rsidR="00A77F32" w:rsidRDefault="00A77F32" w:rsidP="008466D2">
              <w:pPr>
                <w:pStyle w:val="NoSpacing"/>
              </w:pPr>
            </w:p>
          </w:tc>
          <w:tc>
            <w:tcPr>
              <w:tcW w:w="3364" w:type="dxa"/>
              <w:vAlign w:val="center"/>
            </w:tcPr>
            <w:p w14:paraId="3A0FB9BF" w14:textId="732AD4F6" w:rsidR="00A77F32" w:rsidRPr="004C4519" w:rsidRDefault="00A77F32" w:rsidP="004C4519">
              <w:pPr>
                <w:pStyle w:val="NoSpacing"/>
              </w:pPr>
              <w:r w:rsidRPr="004C4519">
                <w:rPr>
                  <w:sz w:val="18"/>
                </w:rPr>
                <w:t xml:space="preserve">DCN: </w:t>
              </w:r>
              <w:r w:rsidRPr="001232F5">
                <w:rPr>
                  <w:sz w:val="18"/>
                  <w:szCs w:val="18"/>
                </w:rPr>
                <w:fldChar w:fldCharType="begin"/>
              </w:r>
              <w:r w:rsidRPr="001232F5">
                <w:rPr>
                  <w:sz w:val="18"/>
                  <w:szCs w:val="18"/>
                </w:rPr>
                <w:instrText xml:space="preserve"> REF DCN \h </w:instrText>
              </w:r>
              <w:r>
                <w:rPr>
                  <w:sz w:val="18"/>
                  <w:szCs w:val="18"/>
                </w:rPr>
                <w:instrText xml:space="preserve"> \* MERGEFORMAT </w:instrText>
              </w:r>
              <w:r w:rsidRPr="001232F5">
                <w:rPr>
                  <w:sz w:val="18"/>
                  <w:szCs w:val="18"/>
                </w:rPr>
              </w:r>
              <w:r w:rsidRPr="001232F5">
                <w:rPr>
                  <w:sz w:val="18"/>
                  <w:szCs w:val="18"/>
                </w:rPr>
                <w:fldChar w:fldCharType="end"/>
              </w:r>
              <w:r w:rsidRPr="004C4519">
                <w:t xml:space="preserve"> </w:t>
              </w:r>
            </w:p>
          </w:tc>
          <w:tc>
            <w:tcPr>
              <w:tcW w:w="3150" w:type="dxa"/>
              <w:vAlign w:val="center"/>
            </w:tcPr>
            <w:p w14:paraId="0855A9E2" w14:textId="1B1B453D" w:rsidR="00A77F32" w:rsidRPr="008466D2" w:rsidRDefault="00A77F32" w:rsidP="008466D2">
              <w:pPr>
                <w:pStyle w:val="NoSpacing"/>
                <w:spacing w:line="240" w:lineRule="auto"/>
                <w:rPr>
                  <w:sz w:val="18"/>
                </w:rPr>
              </w:pPr>
              <w:r w:rsidRPr="008466D2">
                <w:rPr>
                  <w:sz w:val="18"/>
                </w:rPr>
                <w:t>Revision:</w:t>
              </w:r>
              <w:r>
                <w:rPr>
                  <w:sz w:val="18"/>
                </w:rPr>
                <w:t xml:space="preserve"> </w:t>
              </w:r>
              <w:r>
                <w:rPr>
                  <w:sz w:val="18"/>
                  <w:szCs w:val="18"/>
                </w:rPr>
                <w:fldChar w:fldCharType="begin"/>
              </w:r>
              <w:r>
                <w:rPr>
                  <w:sz w:val="18"/>
                  <w:szCs w:val="18"/>
                </w:rPr>
                <w:instrText xml:space="preserve"> REF  RevNumb  \* MERGEFORMAT </w:instrText>
              </w:r>
              <w:r>
                <w:rPr>
                  <w:sz w:val="18"/>
                  <w:szCs w:val="18"/>
                </w:rPr>
                <w:fldChar w:fldCharType="end"/>
              </w:r>
            </w:p>
          </w:tc>
          <w:tc>
            <w:tcPr>
              <w:tcW w:w="1790" w:type="dxa"/>
              <w:vAlign w:val="center"/>
            </w:tcPr>
            <w:p w14:paraId="5963003E" w14:textId="77777777" w:rsidR="00A77F32" w:rsidRPr="008466D2" w:rsidRDefault="00A77F32" w:rsidP="008466D2">
              <w:pPr>
                <w:pStyle w:val="NoSpacing"/>
                <w:spacing w:line="240" w:lineRule="auto"/>
                <w:rPr>
                  <w:sz w:val="18"/>
                </w:rPr>
              </w:pPr>
              <w:r w:rsidRPr="008466D2">
                <w:rPr>
                  <w:sz w:val="18"/>
                </w:rPr>
                <w:t xml:space="preserve">Page </w:t>
              </w:r>
              <w:r w:rsidRPr="008466D2">
                <w:rPr>
                  <w:bCs/>
                  <w:sz w:val="18"/>
                </w:rPr>
                <w:fldChar w:fldCharType="begin"/>
              </w:r>
              <w:r w:rsidRPr="008466D2">
                <w:rPr>
                  <w:bCs/>
                  <w:sz w:val="18"/>
                </w:rPr>
                <w:instrText xml:space="preserve"> PAGE  \* Arabic  \* MERGEFORMAT </w:instrText>
              </w:r>
              <w:r w:rsidRPr="008466D2">
                <w:rPr>
                  <w:bCs/>
                  <w:sz w:val="18"/>
                </w:rPr>
                <w:fldChar w:fldCharType="separate"/>
              </w:r>
              <w:r w:rsidRPr="008466D2">
                <w:rPr>
                  <w:bCs/>
                  <w:noProof/>
                  <w:sz w:val="18"/>
                </w:rPr>
                <w:t>1</w:t>
              </w:r>
              <w:r w:rsidRPr="008466D2">
                <w:rPr>
                  <w:bCs/>
                  <w:sz w:val="18"/>
                </w:rPr>
                <w:fldChar w:fldCharType="end"/>
              </w:r>
              <w:r w:rsidRPr="008466D2">
                <w:rPr>
                  <w:sz w:val="18"/>
                </w:rPr>
                <w:t xml:space="preserve"> of </w:t>
              </w:r>
              <w:r w:rsidRPr="008466D2">
                <w:rPr>
                  <w:bCs/>
                  <w:sz w:val="18"/>
                </w:rPr>
                <w:fldChar w:fldCharType="begin"/>
              </w:r>
              <w:r w:rsidRPr="008466D2">
                <w:rPr>
                  <w:bCs/>
                  <w:sz w:val="18"/>
                </w:rPr>
                <w:instrText xml:space="preserve"> NUMPAGES  \* Arabic  \* MERGEFORMAT </w:instrText>
              </w:r>
              <w:r w:rsidRPr="008466D2">
                <w:rPr>
                  <w:bCs/>
                  <w:sz w:val="18"/>
                </w:rPr>
                <w:fldChar w:fldCharType="separate"/>
              </w:r>
              <w:r w:rsidRPr="008466D2">
                <w:rPr>
                  <w:bCs/>
                  <w:noProof/>
                  <w:sz w:val="18"/>
                </w:rPr>
                <w:t>2</w:t>
              </w:r>
              <w:r w:rsidRPr="008466D2">
                <w:rPr>
                  <w:bCs/>
                  <w:sz w:val="18"/>
                </w:rPr>
                <w:fldChar w:fldCharType="end"/>
              </w:r>
            </w:p>
          </w:tc>
        </w:tr>
      </w:tbl>
      <w:p w14:paraId="027AC6FA" w14:textId="77777777" w:rsidR="00A77F32" w:rsidRDefault="00A77F32" w:rsidP="007F4B35">
        <w:pPr>
          <w:pStyle w:val="Footer"/>
          <w:jc w:val="center"/>
        </w:pPr>
      </w:p>
      <w:p w14:paraId="3B3016A6" w14:textId="77777777" w:rsidR="00A77F32" w:rsidRDefault="00A77F32" w:rsidP="007F4B35">
        <w:pPr>
          <w:pStyle w:val="Footer"/>
          <w:jc w:val="center"/>
        </w:pPr>
        <w:r>
          <w:tab/>
        </w:r>
        <w:r w:rsidRPr="008466D2">
          <w:rPr>
            <w:i/>
            <w:sz w:val="18"/>
          </w:rPr>
          <w:t>Proprietary and confidential information of Fluence.</w:t>
        </w:r>
        <w:r>
          <w:tab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D2C034" w14:textId="77777777" w:rsidR="00521875" w:rsidRDefault="00521875" w:rsidP="00C20B1A">
      <w:r>
        <w:separator/>
      </w:r>
    </w:p>
  </w:footnote>
  <w:footnote w:type="continuationSeparator" w:id="0">
    <w:p w14:paraId="066EC418" w14:textId="77777777" w:rsidR="00521875" w:rsidRDefault="00521875" w:rsidP="00C20B1A">
      <w:r>
        <w:continuationSeparator/>
      </w:r>
    </w:p>
  </w:footnote>
  <w:footnote w:type="continuationNotice" w:id="1">
    <w:p w14:paraId="688F8B61" w14:textId="77777777" w:rsidR="00521875" w:rsidRDefault="0052187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2EB9F4" w14:textId="77777777" w:rsidR="00A77F32" w:rsidRDefault="00A77F32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0F74FD0" wp14:editId="6ABDB374">
          <wp:simplePos x="0" y="0"/>
          <wp:positionH relativeFrom="column">
            <wp:posOffset>-914400</wp:posOffset>
          </wp:positionH>
          <wp:positionV relativeFrom="paragraph">
            <wp:posOffset>-456674</wp:posOffset>
          </wp:positionV>
          <wp:extent cx="7773035" cy="10059035"/>
          <wp:effectExtent l="0" t="0" r="0" b="0"/>
          <wp:wrapNone/>
          <wp:docPr id="23" name="Picture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3035" cy="100590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587DC6"/>
    <w:multiLevelType w:val="hybridMultilevel"/>
    <w:tmpl w:val="C2F8356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42246"/>
    <w:multiLevelType w:val="multilevel"/>
    <w:tmpl w:val="B498E0D0"/>
    <w:lvl w:ilvl="0">
      <w:start w:val="1"/>
      <w:numFmt w:val="decimal"/>
      <w:pStyle w:val="Heading1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648" w:hanging="648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864" w:hanging="864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936" w:hanging="936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0B2E2119"/>
    <w:multiLevelType w:val="hybridMultilevel"/>
    <w:tmpl w:val="3E00F82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182E1B"/>
    <w:multiLevelType w:val="hybridMultilevel"/>
    <w:tmpl w:val="EF7ACA2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015A10"/>
    <w:multiLevelType w:val="hybridMultilevel"/>
    <w:tmpl w:val="E55EFA9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C64F6E"/>
    <w:multiLevelType w:val="hybridMultilevel"/>
    <w:tmpl w:val="20885F9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3D00B1"/>
    <w:multiLevelType w:val="hybridMultilevel"/>
    <w:tmpl w:val="3ABC902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BC3341"/>
    <w:multiLevelType w:val="hybridMultilevel"/>
    <w:tmpl w:val="59B62C1C"/>
    <w:lvl w:ilvl="0" w:tplc="A5F42D2E">
      <w:start w:val="1"/>
      <w:numFmt w:val="bullet"/>
      <w:pStyle w:val="Aufzhlung"/>
      <w:lvlText w:val=""/>
      <w:lvlJc w:val="left"/>
      <w:pPr>
        <w:ind w:left="1060" w:hanging="360"/>
      </w:pPr>
      <w:rPr>
        <w:rFonts w:ascii="Wingdings" w:hAnsi="Wingdings" w:hint="default"/>
        <w:color w:val="F79646"/>
      </w:rPr>
    </w:lvl>
    <w:lvl w:ilvl="1" w:tplc="0407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8" w15:restartNumberingAfterBreak="0">
    <w:nsid w:val="51527455"/>
    <w:multiLevelType w:val="hybridMultilevel"/>
    <w:tmpl w:val="428C58BA"/>
    <w:lvl w:ilvl="0" w:tplc="219496F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5008D9"/>
    <w:multiLevelType w:val="hybridMultilevel"/>
    <w:tmpl w:val="FC3C356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177E2B"/>
    <w:multiLevelType w:val="hybridMultilevel"/>
    <w:tmpl w:val="F71E046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500A1C"/>
    <w:multiLevelType w:val="hybridMultilevel"/>
    <w:tmpl w:val="CAB65EA4"/>
    <w:lvl w:ilvl="0" w:tplc="3432B664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7"/>
  </w:num>
  <w:num w:numId="4">
    <w:abstractNumId w:val="1"/>
  </w:num>
  <w:num w:numId="5">
    <w:abstractNumId w:val="1"/>
  </w:num>
  <w:num w:numId="6">
    <w:abstractNumId w:val="3"/>
  </w:num>
  <w:num w:numId="7">
    <w:abstractNumId w:val="6"/>
  </w:num>
  <w:num w:numId="8">
    <w:abstractNumId w:val="0"/>
  </w:num>
  <w:num w:numId="9">
    <w:abstractNumId w:val="10"/>
  </w:num>
  <w:num w:numId="10">
    <w:abstractNumId w:val="4"/>
  </w:num>
  <w:num w:numId="11">
    <w:abstractNumId w:val="5"/>
  </w:num>
  <w:num w:numId="12">
    <w:abstractNumId w:val="11"/>
  </w:num>
  <w:num w:numId="13">
    <w:abstractNumId w:val="9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4F2"/>
    <w:rsid w:val="0000084A"/>
    <w:rsid w:val="00001296"/>
    <w:rsid w:val="00002CCD"/>
    <w:rsid w:val="00003005"/>
    <w:rsid w:val="0000370F"/>
    <w:rsid w:val="00003B75"/>
    <w:rsid w:val="00005EBE"/>
    <w:rsid w:val="00010A2D"/>
    <w:rsid w:val="000111AF"/>
    <w:rsid w:val="0001279D"/>
    <w:rsid w:val="00012A01"/>
    <w:rsid w:val="000142FB"/>
    <w:rsid w:val="0001466B"/>
    <w:rsid w:val="0001471A"/>
    <w:rsid w:val="0001497C"/>
    <w:rsid w:val="00014FFD"/>
    <w:rsid w:val="00015627"/>
    <w:rsid w:val="00016D59"/>
    <w:rsid w:val="00021EA0"/>
    <w:rsid w:val="000224B7"/>
    <w:rsid w:val="000229E3"/>
    <w:rsid w:val="00023DFD"/>
    <w:rsid w:val="0002428E"/>
    <w:rsid w:val="00024294"/>
    <w:rsid w:val="0002429C"/>
    <w:rsid w:val="000246B6"/>
    <w:rsid w:val="000303BE"/>
    <w:rsid w:val="000315D7"/>
    <w:rsid w:val="000328BB"/>
    <w:rsid w:val="00032FBE"/>
    <w:rsid w:val="000340A7"/>
    <w:rsid w:val="00034C61"/>
    <w:rsid w:val="00036E59"/>
    <w:rsid w:val="00041243"/>
    <w:rsid w:val="00041FB7"/>
    <w:rsid w:val="000476C8"/>
    <w:rsid w:val="00047B5B"/>
    <w:rsid w:val="00052CC8"/>
    <w:rsid w:val="000531FC"/>
    <w:rsid w:val="00054E55"/>
    <w:rsid w:val="00056B09"/>
    <w:rsid w:val="00057921"/>
    <w:rsid w:val="00057F1B"/>
    <w:rsid w:val="000610A5"/>
    <w:rsid w:val="00062D9B"/>
    <w:rsid w:val="00064FBB"/>
    <w:rsid w:val="0006749E"/>
    <w:rsid w:val="00067520"/>
    <w:rsid w:val="00067D4F"/>
    <w:rsid w:val="00071B0B"/>
    <w:rsid w:val="000721D8"/>
    <w:rsid w:val="00074BD5"/>
    <w:rsid w:val="00077996"/>
    <w:rsid w:val="0008100A"/>
    <w:rsid w:val="000813EB"/>
    <w:rsid w:val="0008232F"/>
    <w:rsid w:val="00082CFD"/>
    <w:rsid w:val="000834B1"/>
    <w:rsid w:val="00084904"/>
    <w:rsid w:val="000870D1"/>
    <w:rsid w:val="0009188D"/>
    <w:rsid w:val="0009362C"/>
    <w:rsid w:val="00097E94"/>
    <w:rsid w:val="000A0621"/>
    <w:rsid w:val="000A0FAE"/>
    <w:rsid w:val="000A21CC"/>
    <w:rsid w:val="000A3806"/>
    <w:rsid w:val="000A5BC0"/>
    <w:rsid w:val="000A65AB"/>
    <w:rsid w:val="000B1F5B"/>
    <w:rsid w:val="000B2CD9"/>
    <w:rsid w:val="000B2DE6"/>
    <w:rsid w:val="000B3153"/>
    <w:rsid w:val="000B417C"/>
    <w:rsid w:val="000B5DEB"/>
    <w:rsid w:val="000C0E34"/>
    <w:rsid w:val="000C18E4"/>
    <w:rsid w:val="000C3BA4"/>
    <w:rsid w:val="000C45ED"/>
    <w:rsid w:val="000C68D0"/>
    <w:rsid w:val="000C6A63"/>
    <w:rsid w:val="000C6B86"/>
    <w:rsid w:val="000D0EF2"/>
    <w:rsid w:val="000D18D2"/>
    <w:rsid w:val="000D1C9B"/>
    <w:rsid w:val="000D416E"/>
    <w:rsid w:val="000D5949"/>
    <w:rsid w:val="000D7A15"/>
    <w:rsid w:val="000E1834"/>
    <w:rsid w:val="000E747D"/>
    <w:rsid w:val="000F0405"/>
    <w:rsid w:val="000F099B"/>
    <w:rsid w:val="000F3275"/>
    <w:rsid w:val="000F4087"/>
    <w:rsid w:val="000F5136"/>
    <w:rsid w:val="000F55BE"/>
    <w:rsid w:val="000F66B7"/>
    <w:rsid w:val="000F7E03"/>
    <w:rsid w:val="00100AFB"/>
    <w:rsid w:val="00104C72"/>
    <w:rsid w:val="001053FD"/>
    <w:rsid w:val="00105C22"/>
    <w:rsid w:val="0011107B"/>
    <w:rsid w:val="00112B4E"/>
    <w:rsid w:val="00115F58"/>
    <w:rsid w:val="00122E8D"/>
    <w:rsid w:val="00122EE8"/>
    <w:rsid w:val="001232F5"/>
    <w:rsid w:val="00123909"/>
    <w:rsid w:val="00124417"/>
    <w:rsid w:val="00125296"/>
    <w:rsid w:val="00125CA5"/>
    <w:rsid w:val="001262D1"/>
    <w:rsid w:val="00126DC6"/>
    <w:rsid w:val="00126FFF"/>
    <w:rsid w:val="00131E98"/>
    <w:rsid w:val="00133000"/>
    <w:rsid w:val="0013573D"/>
    <w:rsid w:val="00136E03"/>
    <w:rsid w:val="00136E4F"/>
    <w:rsid w:val="0014060C"/>
    <w:rsid w:val="00143734"/>
    <w:rsid w:val="00143C3C"/>
    <w:rsid w:val="00144E8F"/>
    <w:rsid w:val="001454C5"/>
    <w:rsid w:val="00150B56"/>
    <w:rsid w:val="00153CC1"/>
    <w:rsid w:val="001565FE"/>
    <w:rsid w:val="00160DA3"/>
    <w:rsid w:val="001613C4"/>
    <w:rsid w:val="00162F8F"/>
    <w:rsid w:val="0016358F"/>
    <w:rsid w:val="00163823"/>
    <w:rsid w:val="00165D7C"/>
    <w:rsid w:val="001675CC"/>
    <w:rsid w:val="00167E2D"/>
    <w:rsid w:val="0017184F"/>
    <w:rsid w:val="00172234"/>
    <w:rsid w:val="00172BF7"/>
    <w:rsid w:val="00172C59"/>
    <w:rsid w:val="00172C82"/>
    <w:rsid w:val="00173F19"/>
    <w:rsid w:val="001765EB"/>
    <w:rsid w:val="00176773"/>
    <w:rsid w:val="001806AC"/>
    <w:rsid w:val="001811FF"/>
    <w:rsid w:val="001833DA"/>
    <w:rsid w:val="0018350A"/>
    <w:rsid w:val="001851C9"/>
    <w:rsid w:val="001855EF"/>
    <w:rsid w:val="00186662"/>
    <w:rsid w:val="00190D07"/>
    <w:rsid w:val="00191489"/>
    <w:rsid w:val="001917B9"/>
    <w:rsid w:val="001919E6"/>
    <w:rsid w:val="001932FC"/>
    <w:rsid w:val="00194ED3"/>
    <w:rsid w:val="0019510D"/>
    <w:rsid w:val="001951DB"/>
    <w:rsid w:val="00195E20"/>
    <w:rsid w:val="00196697"/>
    <w:rsid w:val="001A492D"/>
    <w:rsid w:val="001A6C05"/>
    <w:rsid w:val="001A722E"/>
    <w:rsid w:val="001B04CF"/>
    <w:rsid w:val="001B59B1"/>
    <w:rsid w:val="001B6012"/>
    <w:rsid w:val="001B6294"/>
    <w:rsid w:val="001B70AD"/>
    <w:rsid w:val="001B77B0"/>
    <w:rsid w:val="001C1D15"/>
    <w:rsid w:val="001C24D5"/>
    <w:rsid w:val="001C4B45"/>
    <w:rsid w:val="001C57DC"/>
    <w:rsid w:val="001C7377"/>
    <w:rsid w:val="001D38E1"/>
    <w:rsid w:val="001D3B11"/>
    <w:rsid w:val="001D3B32"/>
    <w:rsid w:val="001D4356"/>
    <w:rsid w:val="001D74B9"/>
    <w:rsid w:val="001D7CA7"/>
    <w:rsid w:val="001E2CE5"/>
    <w:rsid w:val="001E4163"/>
    <w:rsid w:val="001E51E2"/>
    <w:rsid w:val="001E6401"/>
    <w:rsid w:val="001E6EBF"/>
    <w:rsid w:val="001E7995"/>
    <w:rsid w:val="001F097F"/>
    <w:rsid w:val="001F17A5"/>
    <w:rsid w:val="001F3817"/>
    <w:rsid w:val="001F582A"/>
    <w:rsid w:val="001F6DBC"/>
    <w:rsid w:val="001F70B8"/>
    <w:rsid w:val="00202873"/>
    <w:rsid w:val="002163E8"/>
    <w:rsid w:val="00216BBB"/>
    <w:rsid w:val="002207E0"/>
    <w:rsid w:val="00220CF5"/>
    <w:rsid w:val="00223173"/>
    <w:rsid w:val="002241C0"/>
    <w:rsid w:val="00224789"/>
    <w:rsid w:val="002250FA"/>
    <w:rsid w:val="00227D3C"/>
    <w:rsid w:val="00230C31"/>
    <w:rsid w:val="00230DB1"/>
    <w:rsid w:val="00230F28"/>
    <w:rsid w:val="002311ED"/>
    <w:rsid w:val="00231F64"/>
    <w:rsid w:val="00232CAF"/>
    <w:rsid w:val="00234A0D"/>
    <w:rsid w:val="00234C7C"/>
    <w:rsid w:val="00237CBF"/>
    <w:rsid w:val="00237F6A"/>
    <w:rsid w:val="00240686"/>
    <w:rsid w:val="00240FB6"/>
    <w:rsid w:val="002428BC"/>
    <w:rsid w:val="002429AC"/>
    <w:rsid w:val="00246B15"/>
    <w:rsid w:val="002505A1"/>
    <w:rsid w:val="00256DF2"/>
    <w:rsid w:val="002604BA"/>
    <w:rsid w:val="002628DD"/>
    <w:rsid w:val="00264317"/>
    <w:rsid w:val="00267437"/>
    <w:rsid w:val="00271E0A"/>
    <w:rsid w:val="0027403A"/>
    <w:rsid w:val="002750C0"/>
    <w:rsid w:val="00276C87"/>
    <w:rsid w:val="00280716"/>
    <w:rsid w:val="00280D54"/>
    <w:rsid w:val="00282265"/>
    <w:rsid w:val="002827DF"/>
    <w:rsid w:val="00283622"/>
    <w:rsid w:val="002837C2"/>
    <w:rsid w:val="00283823"/>
    <w:rsid w:val="00283F9A"/>
    <w:rsid w:val="002846D2"/>
    <w:rsid w:val="0029027D"/>
    <w:rsid w:val="00290ECA"/>
    <w:rsid w:val="00293669"/>
    <w:rsid w:val="00293E51"/>
    <w:rsid w:val="0029426E"/>
    <w:rsid w:val="0029631B"/>
    <w:rsid w:val="002A02A2"/>
    <w:rsid w:val="002A40D7"/>
    <w:rsid w:val="002A677D"/>
    <w:rsid w:val="002A74B5"/>
    <w:rsid w:val="002B0A77"/>
    <w:rsid w:val="002B0A87"/>
    <w:rsid w:val="002B1960"/>
    <w:rsid w:val="002B2230"/>
    <w:rsid w:val="002B2E89"/>
    <w:rsid w:val="002B39DB"/>
    <w:rsid w:val="002B3B90"/>
    <w:rsid w:val="002B44D0"/>
    <w:rsid w:val="002C6B95"/>
    <w:rsid w:val="002C7368"/>
    <w:rsid w:val="002C7F28"/>
    <w:rsid w:val="002D2763"/>
    <w:rsid w:val="002D3264"/>
    <w:rsid w:val="002D3846"/>
    <w:rsid w:val="002D433B"/>
    <w:rsid w:val="002D4B27"/>
    <w:rsid w:val="002E03DA"/>
    <w:rsid w:val="002E1195"/>
    <w:rsid w:val="002E3844"/>
    <w:rsid w:val="002E70FE"/>
    <w:rsid w:val="002F35A9"/>
    <w:rsid w:val="0030044E"/>
    <w:rsid w:val="00302BE9"/>
    <w:rsid w:val="00302FF5"/>
    <w:rsid w:val="00303091"/>
    <w:rsid w:val="0030433D"/>
    <w:rsid w:val="00305320"/>
    <w:rsid w:val="00307C0B"/>
    <w:rsid w:val="00310F25"/>
    <w:rsid w:val="003112D9"/>
    <w:rsid w:val="00316788"/>
    <w:rsid w:val="00321781"/>
    <w:rsid w:val="00322C38"/>
    <w:rsid w:val="003236B7"/>
    <w:rsid w:val="00323A4C"/>
    <w:rsid w:val="0032482C"/>
    <w:rsid w:val="00326A02"/>
    <w:rsid w:val="0032723E"/>
    <w:rsid w:val="00331A98"/>
    <w:rsid w:val="00331D81"/>
    <w:rsid w:val="00332050"/>
    <w:rsid w:val="00333054"/>
    <w:rsid w:val="00335C05"/>
    <w:rsid w:val="00336557"/>
    <w:rsid w:val="0033656A"/>
    <w:rsid w:val="003369C1"/>
    <w:rsid w:val="00336E17"/>
    <w:rsid w:val="003412A5"/>
    <w:rsid w:val="00342754"/>
    <w:rsid w:val="00342CEF"/>
    <w:rsid w:val="00343613"/>
    <w:rsid w:val="00344791"/>
    <w:rsid w:val="003448F9"/>
    <w:rsid w:val="00350318"/>
    <w:rsid w:val="00351361"/>
    <w:rsid w:val="00353CAC"/>
    <w:rsid w:val="00356B6A"/>
    <w:rsid w:val="003578D5"/>
    <w:rsid w:val="0036019E"/>
    <w:rsid w:val="00362B8F"/>
    <w:rsid w:val="0036331A"/>
    <w:rsid w:val="003637F5"/>
    <w:rsid w:val="003648AF"/>
    <w:rsid w:val="00366E17"/>
    <w:rsid w:val="00367369"/>
    <w:rsid w:val="0037085E"/>
    <w:rsid w:val="003718CF"/>
    <w:rsid w:val="00383CA9"/>
    <w:rsid w:val="00385C23"/>
    <w:rsid w:val="00387F22"/>
    <w:rsid w:val="00393015"/>
    <w:rsid w:val="00393085"/>
    <w:rsid w:val="003954A1"/>
    <w:rsid w:val="00395D80"/>
    <w:rsid w:val="00395DF2"/>
    <w:rsid w:val="00395E33"/>
    <w:rsid w:val="0039604E"/>
    <w:rsid w:val="003968EA"/>
    <w:rsid w:val="00396D06"/>
    <w:rsid w:val="003A00E4"/>
    <w:rsid w:val="003A18AC"/>
    <w:rsid w:val="003A56EA"/>
    <w:rsid w:val="003A574A"/>
    <w:rsid w:val="003A62B7"/>
    <w:rsid w:val="003A6FD2"/>
    <w:rsid w:val="003A792F"/>
    <w:rsid w:val="003B0DBE"/>
    <w:rsid w:val="003B347F"/>
    <w:rsid w:val="003B3E4A"/>
    <w:rsid w:val="003B4315"/>
    <w:rsid w:val="003B6CAA"/>
    <w:rsid w:val="003B6F72"/>
    <w:rsid w:val="003C070E"/>
    <w:rsid w:val="003C1781"/>
    <w:rsid w:val="003C2DE1"/>
    <w:rsid w:val="003C4FBC"/>
    <w:rsid w:val="003C5C5F"/>
    <w:rsid w:val="003C5F3E"/>
    <w:rsid w:val="003D203E"/>
    <w:rsid w:val="003D2339"/>
    <w:rsid w:val="003D293D"/>
    <w:rsid w:val="003D29AC"/>
    <w:rsid w:val="003D4212"/>
    <w:rsid w:val="003D74AA"/>
    <w:rsid w:val="003D7C22"/>
    <w:rsid w:val="003E1016"/>
    <w:rsid w:val="003E1EA4"/>
    <w:rsid w:val="003E2695"/>
    <w:rsid w:val="003E2959"/>
    <w:rsid w:val="003E43B1"/>
    <w:rsid w:val="003E4A95"/>
    <w:rsid w:val="003E5C63"/>
    <w:rsid w:val="003E5CEA"/>
    <w:rsid w:val="003F15BB"/>
    <w:rsid w:val="003F40FC"/>
    <w:rsid w:val="003F6C7F"/>
    <w:rsid w:val="00400068"/>
    <w:rsid w:val="00403CCA"/>
    <w:rsid w:val="00404316"/>
    <w:rsid w:val="004046A6"/>
    <w:rsid w:val="00406388"/>
    <w:rsid w:val="00407033"/>
    <w:rsid w:val="00411295"/>
    <w:rsid w:val="00412869"/>
    <w:rsid w:val="00415166"/>
    <w:rsid w:val="00416FD5"/>
    <w:rsid w:val="00417D46"/>
    <w:rsid w:val="00420A76"/>
    <w:rsid w:val="00425E10"/>
    <w:rsid w:val="004272E7"/>
    <w:rsid w:val="00427618"/>
    <w:rsid w:val="00431626"/>
    <w:rsid w:val="00434418"/>
    <w:rsid w:val="00437B9F"/>
    <w:rsid w:val="00437F19"/>
    <w:rsid w:val="00441272"/>
    <w:rsid w:val="004414F1"/>
    <w:rsid w:val="00441E77"/>
    <w:rsid w:val="00443ECA"/>
    <w:rsid w:val="00444C12"/>
    <w:rsid w:val="00446F97"/>
    <w:rsid w:val="00450540"/>
    <w:rsid w:val="004518CF"/>
    <w:rsid w:val="00456C8A"/>
    <w:rsid w:val="004602AC"/>
    <w:rsid w:val="00460BA6"/>
    <w:rsid w:val="00461173"/>
    <w:rsid w:val="00462CEE"/>
    <w:rsid w:val="004639A5"/>
    <w:rsid w:val="00463F71"/>
    <w:rsid w:val="00465AA4"/>
    <w:rsid w:val="00465CF5"/>
    <w:rsid w:val="00466B33"/>
    <w:rsid w:val="004672CA"/>
    <w:rsid w:val="00472A9C"/>
    <w:rsid w:val="00472F5C"/>
    <w:rsid w:val="00473574"/>
    <w:rsid w:val="00473BCD"/>
    <w:rsid w:val="004746D4"/>
    <w:rsid w:val="00474EDA"/>
    <w:rsid w:val="00474F28"/>
    <w:rsid w:val="0047628A"/>
    <w:rsid w:val="00476F96"/>
    <w:rsid w:val="004776C9"/>
    <w:rsid w:val="004778AC"/>
    <w:rsid w:val="00477A2C"/>
    <w:rsid w:val="004839E6"/>
    <w:rsid w:val="00483A8E"/>
    <w:rsid w:val="00483DFA"/>
    <w:rsid w:val="004862DB"/>
    <w:rsid w:val="00493772"/>
    <w:rsid w:val="00494B85"/>
    <w:rsid w:val="00496631"/>
    <w:rsid w:val="004A17B7"/>
    <w:rsid w:val="004A1DC4"/>
    <w:rsid w:val="004A4354"/>
    <w:rsid w:val="004A46F3"/>
    <w:rsid w:val="004A745D"/>
    <w:rsid w:val="004A7F10"/>
    <w:rsid w:val="004B2087"/>
    <w:rsid w:val="004B617F"/>
    <w:rsid w:val="004B62A0"/>
    <w:rsid w:val="004C01EA"/>
    <w:rsid w:val="004C1A2E"/>
    <w:rsid w:val="004C2444"/>
    <w:rsid w:val="004C4519"/>
    <w:rsid w:val="004C77C8"/>
    <w:rsid w:val="004D14DE"/>
    <w:rsid w:val="004D1C51"/>
    <w:rsid w:val="004D209D"/>
    <w:rsid w:val="004D27D0"/>
    <w:rsid w:val="004D29C7"/>
    <w:rsid w:val="004D36FE"/>
    <w:rsid w:val="004D4BE4"/>
    <w:rsid w:val="004D4D2E"/>
    <w:rsid w:val="004D61AB"/>
    <w:rsid w:val="004E0B59"/>
    <w:rsid w:val="004E164A"/>
    <w:rsid w:val="004E1998"/>
    <w:rsid w:val="004E3F2E"/>
    <w:rsid w:val="004E5025"/>
    <w:rsid w:val="004E76EE"/>
    <w:rsid w:val="004E7F1E"/>
    <w:rsid w:val="004F0FA2"/>
    <w:rsid w:val="004F3367"/>
    <w:rsid w:val="004F4115"/>
    <w:rsid w:val="005049B6"/>
    <w:rsid w:val="00504DF3"/>
    <w:rsid w:val="00505408"/>
    <w:rsid w:val="005060A2"/>
    <w:rsid w:val="005100D9"/>
    <w:rsid w:val="00512E9E"/>
    <w:rsid w:val="0051370A"/>
    <w:rsid w:val="00514B6D"/>
    <w:rsid w:val="00514E97"/>
    <w:rsid w:val="00515B20"/>
    <w:rsid w:val="00516EF8"/>
    <w:rsid w:val="00520282"/>
    <w:rsid w:val="00520E64"/>
    <w:rsid w:val="00521875"/>
    <w:rsid w:val="00521CBC"/>
    <w:rsid w:val="0052267C"/>
    <w:rsid w:val="00522B5F"/>
    <w:rsid w:val="00525690"/>
    <w:rsid w:val="0053125C"/>
    <w:rsid w:val="00531331"/>
    <w:rsid w:val="0053259C"/>
    <w:rsid w:val="00533FD1"/>
    <w:rsid w:val="0053411A"/>
    <w:rsid w:val="005345DB"/>
    <w:rsid w:val="005378BA"/>
    <w:rsid w:val="00537CE7"/>
    <w:rsid w:val="00537F4A"/>
    <w:rsid w:val="0054308E"/>
    <w:rsid w:val="00543DD0"/>
    <w:rsid w:val="00546505"/>
    <w:rsid w:val="00550304"/>
    <w:rsid w:val="00560463"/>
    <w:rsid w:val="00560785"/>
    <w:rsid w:val="00564598"/>
    <w:rsid w:val="00566376"/>
    <w:rsid w:val="00567CF0"/>
    <w:rsid w:val="005728B9"/>
    <w:rsid w:val="00572C9A"/>
    <w:rsid w:val="00576DCF"/>
    <w:rsid w:val="00577308"/>
    <w:rsid w:val="00580BD0"/>
    <w:rsid w:val="00583420"/>
    <w:rsid w:val="00586507"/>
    <w:rsid w:val="00592753"/>
    <w:rsid w:val="0059499A"/>
    <w:rsid w:val="00595706"/>
    <w:rsid w:val="00595F39"/>
    <w:rsid w:val="005A08B5"/>
    <w:rsid w:val="005A0A7B"/>
    <w:rsid w:val="005A19C9"/>
    <w:rsid w:val="005A2027"/>
    <w:rsid w:val="005A2129"/>
    <w:rsid w:val="005A34AE"/>
    <w:rsid w:val="005A35AB"/>
    <w:rsid w:val="005A3BB7"/>
    <w:rsid w:val="005A4D4A"/>
    <w:rsid w:val="005A60D2"/>
    <w:rsid w:val="005B0D46"/>
    <w:rsid w:val="005B17B4"/>
    <w:rsid w:val="005B6DB7"/>
    <w:rsid w:val="005C1558"/>
    <w:rsid w:val="005C1713"/>
    <w:rsid w:val="005C17B1"/>
    <w:rsid w:val="005C1835"/>
    <w:rsid w:val="005C1F6A"/>
    <w:rsid w:val="005C2594"/>
    <w:rsid w:val="005C46E2"/>
    <w:rsid w:val="005C68DB"/>
    <w:rsid w:val="005C7E9C"/>
    <w:rsid w:val="005D02A8"/>
    <w:rsid w:val="005D0FB0"/>
    <w:rsid w:val="005D43B4"/>
    <w:rsid w:val="005D518B"/>
    <w:rsid w:val="005D5233"/>
    <w:rsid w:val="005E0BDE"/>
    <w:rsid w:val="005E1507"/>
    <w:rsid w:val="005E17A5"/>
    <w:rsid w:val="005E2447"/>
    <w:rsid w:val="005E3810"/>
    <w:rsid w:val="005E3964"/>
    <w:rsid w:val="005E42E3"/>
    <w:rsid w:val="005E437A"/>
    <w:rsid w:val="005E50A1"/>
    <w:rsid w:val="005E756E"/>
    <w:rsid w:val="005F775E"/>
    <w:rsid w:val="00600FE3"/>
    <w:rsid w:val="006031A2"/>
    <w:rsid w:val="00603B40"/>
    <w:rsid w:val="00605024"/>
    <w:rsid w:val="00605E16"/>
    <w:rsid w:val="00605F24"/>
    <w:rsid w:val="006066CA"/>
    <w:rsid w:val="00606AC4"/>
    <w:rsid w:val="00610F9B"/>
    <w:rsid w:val="0061179D"/>
    <w:rsid w:val="006139F1"/>
    <w:rsid w:val="00613A42"/>
    <w:rsid w:val="0061496C"/>
    <w:rsid w:val="00614B7B"/>
    <w:rsid w:val="00614B95"/>
    <w:rsid w:val="00614FFC"/>
    <w:rsid w:val="0061532F"/>
    <w:rsid w:val="0061574C"/>
    <w:rsid w:val="00616C08"/>
    <w:rsid w:val="00617DD8"/>
    <w:rsid w:val="0062564A"/>
    <w:rsid w:val="00626241"/>
    <w:rsid w:val="00630A32"/>
    <w:rsid w:val="00630D5A"/>
    <w:rsid w:val="00633585"/>
    <w:rsid w:val="00634BB4"/>
    <w:rsid w:val="00635573"/>
    <w:rsid w:val="00636DCB"/>
    <w:rsid w:val="00643162"/>
    <w:rsid w:val="00645463"/>
    <w:rsid w:val="00646677"/>
    <w:rsid w:val="006477DF"/>
    <w:rsid w:val="00652366"/>
    <w:rsid w:val="00653AA0"/>
    <w:rsid w:val="00654833"/>
    <w:rsid w:val="00656D86"/>
    <w:rsid w:val="006578C4"/>
    <w:rsid w:val="006632A2"/>
    <w:rsid w:val="00663366"/>
    <w:rsid w:val="00663F04"/>
    <w:rsid w:val="006648D4"/>
    <w:rsid w:val="006653C7"/>
    <w:rsid w:val="00666670"/>
    <w:rsid w:val="006670BC"/>
    <w:rsid w:val="0066795D"/>
    <w:rsid w:val="006679F1"/>
    <w:rsid w:val="00667B29"/>
    <w:rsid w:val="00667B2B"/>
    <w:rsid w:val="00673767"/>
    <w:rsid w:val="00674058"/>
    <w:rsid w:val="00674F98"/>
    <w:rsid w:val="0067598B"/>
    <w:rsid w:val="0067706E"/>
    <w:rsid w:val="00680113"/>
    <w:rsid w:val="006804AB"/>
    <w:rsid w:val="00680B91"/>
    <w:rsid w:val="00681447"/>
    <w:rsid w:val="00681F0A"/>
    <w:rsid w:val="00682F12"/>
    <w:rsid w:val="0068339D"/>
    <w:rsid w:val="00683631"/>
    <w:rsid w:val="00684469"/>
    <w:rsid w:val="00685133"/>
    <w:rsid w:val="0068549A"/>
    <w:rsid w:val="00690560"/>
    <w:rsid w:val="00691599"/>
    <w:rsid w:val="00691EAA"/>
    <w:rsid w:val="006922A4"/>
    <w:rsid w:val="006931B1"/>
    <w:rsid w:val="00697FC4"/>
    <w:rsid w:val="006A1761"/>
    <w:rsid w:val="006A3CE2"/>
    <w:rsid w:val="006A5012"/>
    <w:rsid w:val="006B3A4C"/>
    <w:rsid w:val="006B3F68"/>
    <w:rsid w:val="006B5A3E"/>
    <w:rsid w:val="006C01C1"/>
    <w:rsid w:val="006C4E85"/>
    <w:rsid w:val="006C5E37"/>
    <w:rsid w:val="006C6B3E"/>
    <w:rsid w:val="006D132B"/>
    <w:rsid w:val="006D139C"/>
    <w:rsid w:val="006D21C2"/>
    <w:rsid w:val="006D37F7"/>
    <w:rsid w:val="006D44B0"/>
    <w:rsid w:val="006D5ECE"/>
    <w:rsid w:val="006E08A6"/>
    <w:rsid w:val="006E10D3"/>
    <w:rsid w:val="006E2349"/>
    <w:rsid w:val="006E7889"/>
    <w:rsid w:val="006F0921"/>
    <w:rsid w:val="006F5909"/>
    <w:rsid w:val="00706DC4"/>
    <w:rsid w:val="00707DC1"/>
    <w:rsid w:val="00712500"/>
    <w:rsid w:val="007133F7"/>
    <w:rsid w:val="0071493B"/>
    <w:rsid w:val="00714CBB"/>
    <w:rsid w:val="007176ED"/>
    <w:rsid w:val="00717E01"/>
    <w:rsid w:val="007208E2"/>
    <w:rsid w:val="00721318"/>
    <w:rsid w:val="0072226E"/>
    <w:rsid w:val="0072332B"/>
    <w:rsid w:val="00723C60"/>
    <w:rsid w:val="00724DA9"/>
    <w:rsid w:val="00726079"/>
    <w:rsid w:val="007267B1"/>
    <w:rsid w:val="0073028A"/>
    <w:rsid w:val="00730828"/>
    <w:rsid w:val="0073194A"/>
    <w:rsid w:val="007319C1"/>
    <w:rsid w:val="00731FE0"/>
    <w:rsid w:val="00732F52"/>
    <w:rsid w:val="00736EF6"/>
    <w:rsid w:val="00737A41"/>
    <w:rsid w:val="00743A3B"/>
    <w:rsid w:val="0074655C"/>
    <w:rsid w:val="0074748B"/>
    <w:rsid w:val="00747D78"/>
    <w:rsid w:val="007504D4"/>
    <w:rsid w:val="00751520"/>
    <w:rsid w:val="0075528A"/>
    <w:rsid w:val="00755880"/>
    <w:rsid w:val="0075749A"/>
    <w:rsid w:val="00760440"/>
    <w:rsid w:val="00761FCC"/>
    <w:rsid w:val="0076208D"/>
    <w:rsid w:val="00765594"/>
    <w:rsid w:val="00766602"/>
    <w:rsid w:val="00766F40"/>
    <w:rsid w:val="00767865"/>
    <w:rsid w:val="00770572"/>
    <w:rsid w:val="00770DAF"/>
    <w:rsid w:val="00771561"/>
    <w:rsid w:val="00771588"/>
    <w:rsid w:val="00772822"/>
    <w:rsid w:val="00772A04"/>
    <w:rsid w:val="00772C77"/>
    <w:rsid w:val="00774ABF"/>
    <w:rsid w:val="007750D2"/>
    <w:rsid w:val="007767CA"/>
    <w:rsid w:val="007801D5"/>
    <w:rsid w:val="007816D7"/>
    <w:rsid w:val="007837D2"/>
    <w:rsid w:val="00786205"/>
    <w:rsid w:val="00787DB5"/>
    <w:rsid w:val="00791B09"/>
    <w:rsid w:val="00791F1D"/>
    <w:rsid w:val="00792CB9"/>
    <w:rsid w:val="00793636"/>
    <w:rsid w:val="00793DF4"/>
    <w:rsid w:val="0079538F"/>
    <w:rsid w:val="007A0CE4"/>
    <w:rsid w:val="007A1935"/>
    <w:rsid w:val="007A2D52"/>
    <w:rsid w:val="007A40A3"/>
    <w:rsid w:val="007A4E52"/>
    <w:rsid w:val="007A4F34"/>
    <w:rsid w:val="007A6FCE"/>
    <w:rsid w:val="007A73C1"/>
    <w:rsid w:val="007B1688"/>
    <w:rsid w:val="007B2350"/>
    <w:rsid w:val="007B32F9"/>
    <w:rsid w:val="007B41C0"/>
    <w:rsid w:val="007B5FDD"/>
    <w:rsid w:val="007B7D9B"/>
    <w:rsid w:val="007C112E"/>
    <w:rsid w:val="007C158A"/>
    <w:rsid w:val="007C2315"/>
    <w:rsid w:val="007C2C0E"/>
    <w:rsid w:val="007C3081"/>
    <w:rsid w:val="007C42A3"/>
    <w:rsid w:val="007C4C92"/>
    <w:rsid w:val="007C4FD2"/>
    <w:rsid w:val="007C57AF"/>
    <w:rsid w:val="007C7500"/>
    <w:rsid w:val="007D5549"/>
    <w:rsid w:val="007D668C"/>
    <w:rsid w:val="007E0127"/>
    <w:rsid w:val="007E1A5C"/>
    <w:rsid w:val="007E7C20"/>
    <w:rsid w:val="007E7F46"/>
    <w:rsid w:val="007F1039"/>
    <w:rsid w:val="007F2469"/>
    <w:rsid w:val="007F29DC"/>
    <w:rsid w:val="007F2C97"/>
    <w:rsid w:val="007F3BB5"/>
    <w:rsid w:val="007F4B35"/>
    <w:rsid w:val="007F5E80"/>
    <w:rsid w:val="00800702"/>
    <w:rsid w:val="00800A66"/>
    <w:rsid w:val="00804D26"/>
    <w:rsid w:val="00806101"/>
    <w:rsid w:val="0080711B"/>
    <w:rsid w:val="00810381"/>
    <w:rsid w:val="00811F93"/>
    <w:rsid w:val="00815963"/>
    <w:rsid w:val="00816C37"/>
    <w:rsid w:val="008208C2"/>
    <w:rsid w:val="00821171"/>
    <w:rsid w:val="008233BB"/>
    <w:rsid w:val="0082416E"/>
    <w:rsid w:val="008241AF"/>
    <w:rsid w:val="00824297"/>
    <w:rsid w:val="008264C0"/>
    <w:rsid w:val="008276D0"/>
    <w:rsid w:val="00830BA5"/>
    <w:rsid w:val="00832BE6"/>
    <w:rsid w:val="00833E21"/>
    <w:rsid w:val="00836070"/>
    <w:rsid w:val="00836E8B"/>
    <w:rsid w:val="00837B86"/>
    <w:rsid w:val="00840E52"/>
    <w:rsid w:val="0084639A"/>
    <w:rsid w:val="008466D2"/>
    <w:rsid w:val="00850499"/>
    <w:rsid w:val="00850688"/>
    <w:rsid w:val="00852003"/>
    <w:rsid w:val="00855AA6"/>
    <w:rsid w:val="00861DE8"/>
    <w:rsid w:val="00862104"/>
    <w:rsid w:val="0086241B"/>
    <w:rsid w:val="00862B87"/>
    <w:rsid w:val="00862F31"/>
    <w:rsid w:val="008637E3"/>
    <w:rsid w:val="00864122"/>
    <w:rsid w:val="008645D6"/>
    <w:rsid w:val="008646B5"/>
    <w:rsid w:val="008677E0"/>
    <w:rsid w:val="00867F68"/>
    <w:rsid w:val="00871EA0"/>
    <w:rsid w:val="00873094"/>
    <w:rsid w:val="0087488F"/>
    <w:rsid w:val="00875207"/>
    <w:rsid w:val="00876CA9"/>
    <w:rsid w:val="008804E2"/>
    <w:rsid w:val="00880862"/>
    <w:rsid w:val="0088151D"/>
    <w:rsid w:val="00881A12"/>
    <w:rsid w:val="0088438B"/>
    <w:rsid w:val="0088600C"/>
    <w:rsid w:val="0088644D"/>
    <w:rsid w:val="008872F2"/>
    <w:rsid w:val="008905C7"/>
    <w:rsid w:val="00891941"/>
    <w:rsid w:val="00892804"/>
    <w:rsid w:val="0089321E"/>
    <w:rsid w:val="008932DF"/>
    <w:rsid w:val="00894D2A"/>
    <w:rsid w:val="008951F2"/>
    <w:rsid w:val="00895786"/>
    <w:rsid w:val="0089653B"/>
    <w:rsid w:val="008A0303"/>
    <w:rsid w:val="008A2C23"/>
    <w:rsid w:val="008A3912"/>
    <w:rsid w:val="008A6BE4"/>
    <w:rsid w:val="008B0B10"/>
    <w:rsid w:val="008B1B2B"/>
    <w:rsid w:val="008B27D0"/>
    <w:rsid w:val="008B2C4C"/>
    <w:rsid w:val="008B5100"/>
    <w:rsid w:val="008B697E"/>
    <w:rsid w:val="008B7C21"/>
    <w:rsid w:val="008C1240"/>
    <w:rsid w:val="008C25A3"/>
    <w:rsid w:val="008C36F0"/>
    <w:rsid w:val="008C3807"/>
    <w:rsid w:val="008C5CFA"/>
    <w:rsid w:val="008C675B"/>
    <w:rsid w:val="008D12C2"/>
    <w:rsid w:val="008D2B9A"/>
    <w:rsid w:val="008D675C"/>
    <w:rsid w:val="008D67D7"/>
    <w:rsid w:val="008D6991"/>
    <w:rsid w:val="008D6D56"/>
    <w:rsid w:val="008E0558"/>
    <w:rsid w:val="008E0E4E"/>
    <w:rsid w:val="008E1071"/>
    <w:rsid w:val="008E1686"/>
    <w:rsid w:val="008E1CA1"/>
    <w:rsid w:val="008E380D"/>
    <w:rsid w:val="008E548B"/>
    <w:rsid w:val="008E581D"/>
    <w:rsid w:val="008E5C32"/>
    <w:rsid w:val="008E68D7"/>
    <w:rsid w:val="008E7285"/>
    <w:rsid w:val="008E7340"/>
    <w:rsid w:val="008E7B3C"/>
    <w:rsid w:val="008F040B"/>
    <w:rsid w:val="008F0CAB"/>
    <w:rsid w:val="008F14C5"/>
    <w:rsid w:val="008F1C0C"/>
    <w:rsid w:val="008F290A"/>
    <w:rsid w:val="008F37D3"/>
    <w:rsid w:val="00902883"/>
    <w:rsid w:val="00904CFF"/>
    <w:rsid w:val="00905994"/>
    <w:rsid w:val="00905C8D"/>
    <w:rsid w:val="00907D1A"/>
    <w:rsid w:val="00910996"/>
    <w:rsid w:val="009121BB"/>
    <w:rsid w:val="00912AA7"/>
    <w:rsid w:val="00914E6C"/>
    <w:rsid w:val="00921889"/>
    <w:rsid w:val="00921B28"/>
    <w:rsid w:val="00922391"/>
    <w:rsid w:val="00923C5B"/>
    <w:rsid w:val="00924D71"/>
    <w:rsid w:val="00930A81"/>
    <w:rsid w:val="0093214A"/>
    <w:rsid w:val="0093330A"/>
    <w:rsid w:val="00934291"/>
    <w:rsid w:val="00934A92"/>
    <w:rsid w:val="00936B05"/>
    <w:rsid w:val="00936B2D"/>
    <w:rsid w:val="00936B68"/>
    <w:rsid w:val="0094051B"/>
    <w:rsid w:val="00941901"/>
    <w:rsid w:val="00944A6C"/>
    <w:rsid w:val="0094512F"/>
    <w:rsid w:val="0094584E"/>
    <w:rsid w:val="0094663C"/>
    <w:rsid w:val="009470E8"/>
    <w:rsid w:val="00947CA3"/>
    <w:rsid w:val="009502C3"/>
    <w:rsid w:val="00950F5D"/>
    <w:rsid w:val="00951086"/>
    <w:rsid w:val="0095171C"/>
    <w:rsid w:val="00951A35"/>
    <w:rsid w:val="00951C8C"/>
    <w:rsid w:val="0095441A"/>
    <w:rsid w:val="00960E08"/>
    <w:rsid w:val="009611B7"/>
    <w:rsid w:val="00962A4C"/>
    <w:rsid w:val="00964D3B"/>
    <w:rsid w:val="00965A24"/>
    <w:rsid w:val="00965BC4"/>
    <w:rsid w:val="00971749"/>
    <w:rsid w:val="009717B1"/>
    <w:rsid w:val="009729C4"/>
    <w:rsid w:val="009738CA"/>
    <w:rsid w:val="00973F5B"/>
    <w:rsid w:val="00973F94"/>
    <w:rsid w:val="0097602C"/>
    <w:rsid w:val="00977538"/>
    <w:rsid w:val="009779D1"/>
    <w:rsid w:val="009825E3"/>
    <w:rsid w:val="009826FB"/>
    <w:rsid w:val="009856CB"/>
    <w:rsid w:val="00991FA2"/>
    <w:rsid w:val="00996291"/>
    <w:rsid w:val="009A1E66"/>
    <w:rsid w:val="009A2118"/>
    <w:rsid w:val="009A46F8"/>
    <w:rsid w:val="009A566C"/>
    <w:rsid w:val="009A6585"/>
    <w:rsid w:val="009B0D17"/>
    <w:rsid w:val="009B1123"/>
    <w:rsid w:val="009B1FD2"/>
    <w:rsid w:val="009B2B3B"/>
    <w:rsid w:val="009B2D29"/>
    <w:rsid w:val="009B6AB6"/>
    <w:rsid w:val="009B7E41"/>
    <w:rsid w:val="009C137C"/>
    <w:rsid w:val="009C1989"/>
    <w:rsid w:val="009C224C"/>
    <w:rsid w:val="009C331B"/>
    <w:rsid w:val="009C4667"/>
    <w:rsid w:val="009C5370"/>
    <w:rsid w:val="009C7E8C"/>
    <w:rsid w:val="009D0241"/>
    <w:rsid w:val="009D1489"/>
    <w:rsid w:val="009D1D3F"/>
    <w:rsid w:val="009D2B7B"/>
    <w:rsid w:val="009D711D"/>
    <w:rsid w:val="009E018D"/>
    <w:rsid w:val="009E3C06"/>
    <w:rsid w:val="009E6F56"/>
    <w:rsid w:val="009E6FDB"/>
    <w:rsid w:val="009E79A8"/>
    <w:rsid w:val="009F375E"/>
    <w:rsid w:val="009F49DC"/>
    <w:rsid w:val="009F513E"/>
    <w:rsid w:val="00A009A9"/>
    <w:rsid w:val="00A00B42"/>
    <w:rsid w:val="00A00FFB"/>
    <w:rsid w:val="00A02895"/>
    <w:rsid w:val="00A10470"/>
    <w:rsid w:val="00A11910"/>
    <w:rsid w:val="00A11DC5"/>
    <w:rsid w:val="00A11DDE"/>
    <w:rsid w:val="00A1415F"/>
    <w:rsid w:val="00A145D1"/>
    <w:rsid w:val="00A15898"/>
    <w:rsid w:val="00A15FC6"/>
    <w:rsid w:val="00A17D15"/>
    <w:rsid w:val="00A232F8"/>
    <w:rsid w:val="00A24DF3"/>
    <w:rsid w:val="00A310EE"/>
    <w:rsid w:val="00A34011"/>
    <w:rsid w:val="00A35070"/>
    <w:rsid w:val="00A35542"/>
    <w:rsid w:val="00A36189"/>
    <w:rsid w:val="00A36B1F"/>
    <w:rsid w:val="00A37E98"/>
    <w:rsid w:val="00A40320"/>
    <w:rsid w:val="00A40C3C"/>
    <w:rsid w:val="00A41FD5"/>
    <w:rsid w:val="00A42032"/>
    <w:rsid w:val="00A4303F"/>
    <w:rsid w:val="00A4468A"/>
    <w:rsid w:val="00A4499B"/>
    <w:rsid w:val="00A44CFF"/>
    <w:rsid w:val="00A4552E"/>
    <w:rsid w:val="00A45963"/>
    <w:rsid w:val="00A504DC"/>
    <w:rsid w:val="00A507EF"/>
    <w:rsid w:val="00A5196B"/>
    <w:rsid w:val="00A51CA6"/>
    <w:rsid w:val="00A54146"/>
    <w:rsid w:val="00A54AE6"/>
    <w:rsid w:val="00A552CA"/>
    <w:rsid w:val="00A57BB7"/>
    <w:rsid w:val="00A60993"/>
    <w:rsid w:val="00A613B2"/>
    <w:rsid w:val="00A62DC5"/>
    <w:rsid w:val="00A701F1"/>
    <w:rsid w:val="00A750EF"/>
    <w:rsid w:val="00A7563D"/>
    <w:rsid w:val="00A7571F"/>
    <w:rsid w:val="00A76F80"/>
    <w:rsid w:val="00A77F32"/>
    <w:rsid w:val="00A80CCE"/>
    <w:rsid w:val="00A80FE9"/>
    <w:rsid w:val="00A81ACF"/>
    <w:rsid w:val="00A81F50"/>
    <w:rsid w:val="00A854B0"/>
    <w:rsid w:val="00A8580A"/>
    <w:rsid w:val="00A92D82"/>
    <w:rsid w:val="00A932B5"/>
    <w:rsid w:val="00A95549"/>
    <w:rsid w:val="00A963D9"/>
    <w:rsid w:val="00A97B3D"/>
    <w:rsid w:val="00AA09E8"/>
    <w:rsid w:val="00AA0E70"/>
    <w:rsid w:val="00AA0F6C"/>
    <w:rsid w:val="00AA2E3B"/>
    <w:rsid w:val="00AA326A"/>
    <w:rsid w:val="00AA518B"/>
    <w:rsid w:val="00AA7A76"/>
    <w:rsid w:val="00AB0D83"/>
    <w:rsid w:val="00AB1E81"/>
    <w:rsid w:val="00AB1E86"/>
    <w:rsid w:val="00AB32F7"/>
    <w:rsid w:val="00AB5140"/>
    <w:rsid w:val="00AB5F78"/>
    <w:rsid w:val="00AB6D06"/>
    <w:rsid w:val="00AB6DB1"/>
    <w:rsid w:val="00AB7055"/>
    <w:rsid w:val="00AC09A9"/>
    <w:rsid w:val="00AC2D12"/>
    <w:rsid w:val="00AC5CB8"/>
    <w:rsid w:val="00AD1100"/>
    <w:rsid w:val="00AD6F44"/>
    <w:rsid w:val="00AE2294"/>
    <w:rsid w:val="00AE4EAC"/>
    <w:rsid w:val="00AE7705"/>
    <w:rsid w:val="00AF247E"/>
    <w:rsid w:val="00AF359D"/>
    <w:rsid w:val="00AF5677"/>
    <w:rsid w:val="00AF5D92"/>
    <w:rsid w:val="00AF7068"/>
    <w:rsid w:val="00AF7D49"/>
    <w:rsid w:val="00B03126"/>
    <w:rsid w:val="00B035F9"/>
    <w:rsid w:val="00B044D7"/>
    <w:rsid w:val="00B044FE"/>
    <w:rsid w:val="00B07718"/>
    <w:rsid w:val="00B11FD3"/>
    <w:rsid w:val="00B15680"/>
    <w:rsid w:val="00B171C6"/>
    <w:rsid w:val="00B1795D"/>
    <w:rsid w:val="00B202E1"/>
    <w:rsid w:val="00B21AB5"/>
    <w:rsid w:val="00B264A8"/>
    <w:rsid w:val="00B27A9C"/>
    <w:rsid w:val="00B329FE"/>
    <w:rsid w:val="00B37627"/>
    <w:rsid w:val="00B40E9B"/>
    <w:rsid w:val="00B44F5D"/>
    <w:rsid w:val="00B451E7"/>
    <w:rsid w:val="00B475AB"/>
    <w:rsid w:val="00B50036"/>
    <w:rsid w:val="00B50517"/>
    <w:rsid w:val="00B51AF1"/>
    <w:rsid w:val="00B523DC"/>
    <w:rsid w:val="00B548C7"/>
    <w:rsid w:val="00B62306"/>
    <w:rsid w:val="00B64231"/>
    <w:rsid w:val="00B65FA8"/>
    <w:rsid w:val="00B67BDF"/>
    <w:rsid w:val="00B72CF5"/>
    <w:rsid w:val="00B7426B"/>
    <w:rsid w:val="00B75220"/>
    <w:rsid w:val="00B759FC"/>
    <w:rsid w:val="00B767F9"/>
    <w:rsid w:val="00B76E59"/>
    <w:rsid w:val="00B77F1F"/>
    <w:rsid w:val="00B818B4"/>
    <w:rsid w:val="00B82991"/>
    <w:rsid w:val="00B87B3E"/>
    <w:rsid w:val="00B90D3B"/>
    <w:rsid w:val="00B90F86"/>
    <w:rsid w:val="00B92DB6"/>
    <w:rsid w:val="00B937F5"/>
    <w:rsid w:val="00B94126"/>
    <w:rsid w:val="00B951AC"/>
    <w:rsid w:val="00B9556C"/>
    <w:rsid w:val="00B95689"/>
    <w:rsid w:val="00B96AF3"/>
    <w:rsid w:val="00B972C8"/>
    <w:rsid w:val="00B97490"/>
    <w:rsid w:val="00BA30F7"/>
    <w:rsid w:val="00BA3DD8"/>
    <w:rsid w:val="00BA4258"/>
    <w:rsid w:val="00BA4897"/>
    <w:rsid w:val="00BA5667"/>
    <w:rsid w:val="00BA74AE"/>
    <w:rsid w:val="00BB12B7"/>
    <w:rsid w:val="00BC091E"/>
    <w:rsid w:val="00BC0E13"/>
    <w:rsid w:val="00BC359F"/>
    <w:rsid w:val="00BD0212"/>
    <w:rsid w:val="00BD0888"/>
    <w:rsid w:val="00BD0889"/>
    <w:rsid w:val="00BD15E8"/>
    <w:rsid w:val="00BD473E"/>
    <w:rsid w:val="00BD705A"/>
    <w:rsid w:val="00BD7183"/>
    <w:rsid w:val="00BE0AB9"/>
    <w:rsid w:val="00BE1469"/>
    <w:rsid w:val="00BE307F"/>
    <w:rsid w:val="00BE4AE7"/>
    <w:rsid w:val="00BE52A7"/>
    <w:rsid w:val="00BF06FB"/>
    <w:rsid w:val="00BF1605"/>
    <w:rsid w:val="00BF3437"/>
    <w:rsid w:val="00BF3BC3"/>
    <w:rsid w:val="00BF4128"/>
    <w:rsid w:val="00BF492F"/>
    <w:rsid w:val="00BF5D7F"/>
    <w:rsid w:val="00BF5E03"/>
    <w:rsid w:val="00BF5E2D"/>
    <w:rsid w:val="00BF5F08"/>
    <w:rsid w:val="00BF69F4"/>
    <w:rsid w:val="00BF7C39"/>
    <w:rsid w:val="00C01DF4"/>
    <w:rsid w:val="00C0319E"/>
    <w:rsid w:val="00C07BC4"/>
    <w:rsid w:val="00C1035D"/>
    <w:rsid w:val="00C10AE8"/>
    <w:rsid w:val="00C12AC6"/>
    <w:rsid w:val="00C1476B"/>
    <w:rsid w:val="00C15F2A"/>
    <w:rsid w:val="00C16DD4"/>
    <w:rsid w:val="00C20529"/>
    <w:rsid w:val="00C20B1A"/>
    <w:rsid w:val="00C21625"/>
    <w:rsid w:val="00C228D2"/>
    <w:rsid w:val="00C2409C"/>
    <w:rsid w:val="00C246C3"/>
    <w:rsid w:val="00C273C9"/>
    <w:rsid w:val="00C275BC"/>
    <w:rsid w:val="00C2771F"/>
    <w:rsid w:val="00C27E24"/>
    <w:rsid w:val="00C30FB8"/>
    <w:rsid w:val="00C316EC"/>
    <w:rsid w:val="00C32DAC"/>
    <w:rsid w:val="00C34322"/>
    <w:rsid w:val="00C34F83"/>
    <w:rsid w:val="00C374FF"/>
    <w:rsid w:val="00C40455"/>
    <w:rsid w:val="00C40829"/>
    <w:rsid w:val="00C41F6F"/>
    <w:rsid w:val="00C4269F"/>
    <w:rsid w:val="00C431E8"/>
    <w:rsid w:val="00C440F1"/>
    <w:rsid w:val="00C443EF"/>
    <w:rsid w:val="00C46F13"/>
    <w:rsid w:val="00C47E86"/>
    <w:rsid w:val="00C5058B"/>
    <w:rsid w:val="00C51F12"/>
    <w:rsid w:val="00C5354B"/>
    <w:rsid w:val="00C558D9"/>
    <w:rsid w:val="00C55FD6"/>
    <w:rsid w:val="00C568E1"/>
    <w:rsid w:val="00C607A5"/>
    <w:rsid w:val="00C615B9"/>
    <w:rsid w:val="00C6232B"/>
    <w:rsid w:val="00C6244D"/>
    <w:rsid w:val="00C637F8"/>
    <w:rsid w:val="00C63A55"/>
    <w:rsid w:val="00C63C3A"/>
    <w:rsid w:val="00C650F1"/>
    <w:rsid w:val="00C65434"/>
    <w:rsid w:val="00C66425"/>
    <w:rsid w:val="00C66EE8"/>
    <w:rsid w:val="00C73617"/>
    <w:rsid w:val="00C739A4"/>
    <w:rsid w:val="00C750AA"/>
    <w:rsid w:val="00C75163"/>
    <w:rsid w:val="00C75239"/>
    <w:rsid w:val="00C80E51"/>
    <w:rsid w:val="00C86E56"/>
    <w:rsid w:val="00C8759E"/>
    <w:rsid w:val="00C91398"/>
    <w:rsid w:val="00C934F2"/>
    <w:rsid w:val="00C9613A"/>
    <w:rsid w:val="00C966DA"/>
    <w:rsid w:val="00C96EB8"/>
    <w:rsid w:val="00CA000E"/>
    <w:rsid w:val="00CA02F6"/>
    <w:rsid w:val="00CA2F4F"/>
    <w:rsid w:val="00CA57E8"/>
    <w:rsid w:val="00CA6060"/>
    <w:rsid w:val="00CA6640"/>
    <w:rsid w:val="00CA6C03"/>
    <w:rsid w:val="00CB014C"/>
    <w:rsid w:val="00CB0D4F"/>
    <w:rsid w:val="00CB1289"/>
    <w:rsid w:val="00CB1851"/>
    <w:rsid w:val="00CB29CD"/>
    <w:rsid w:val="00CB5F5E"/>
    <w:rsid w:val="00CC7338"/>
    <w:rsid w:val="00CD123D"/>
    <w:rsid w:val="00CD26D8"/>
    <w:rsid w:val="00CD5AAE"/>
    <w:rsid w:val="00CD6B9C"/>
    <w:rsid w:val="00CD6C5C"/>
    <w:rsid w:val="00CD6F8E"/>
    <w:rsid w:val="00CE0E27"/>
    <w:rsid w:val="00CE2CAB"/>
    <w:rsid w:val="00CE325A"/>
    <w:rsid w:val="00CE4E02"/>
    <w:rsid w:val="00CE606A"/>
    <w:rsid w:val="00CF032B"/>
    <w:rsid w:val="00CF2497"/>
    <w:rsid w:val="00CF2B78"/>
    <w:rsid w:val="00CF3B8C"/>
    <w:rsid w:val="00CF4446"/>
    <w:rsid w:val="00CF4453"/>
    <w:rsid w:val="00CF6F54"/>
    <w:rsid w:val="00D026B1"/>
    <w:rsid w:val="00D048BA"/>
    <w:rsid w:val="00D05824"/>
    <w:rsid w:val="00D059E8"/>
    <w:rsid w:val="00D0669B"/>
    <w:rsid w:val="00D10282"/>
    <w:rsid w:val="00D110BE"/>
    <w:rsid w:val="00D118F9"/>
    <w:rsid w:val="00D11CA2"/>
    <w:rsid w:val="00D13635"/>
    <w:rsid w:val="00D13D6B"/>
    <w:rsid w:val="00D15C4F"/>
    <w:rsid w:val="00D200FE"/>
    <w:rsid w:val="00D216B0"/>
    <w:rsid w:val="00D22A15"/>
    <w:rsid w:val="00D23027"/>
    <w:rsid w:val="00D2451D"/>
    <w:rsid w:val="00D27092"/>
    <w:rsid w:val="00D27D67"/>
    <w:rsid w:val="00D30112"/>
    <w:rsid w:val="00D30329"/>
    <w:rsid w:val="00D304CF"/>
    <w:rsid w:val="00D31288"/>
    <w:rsid w:val="00D3201F"/>
    <w:rsid w:val="00D32300"/>
    <w:rsid w:val="00D32951"/>
    <w:rsid w:val="00D330EF"/>
    <w:rsid w:val="00D36055"/>
    <w:rsid w:val="00D432E4"/>
    <w:rsid w:val="00D43F3A"/>
    <w:rsid w:val="00D4460B"/>
    <w:rsid w:val="00D4501F"/>
    <w:rsid w:val="00D459D5"/>
    <w:rsid w:val="00D47D4B"/>
    <w:rsid w:val="00D50976"/>
    <w:rsid w:val="00D5109D"/>
    <w:rsid w:val="00D5284F"/>
    <w:rsid w:val="00D52B92"/>
    <w:rsid w:val="00D540E8"/>
    <w:rsid w:val="00D5479F"/>
    <w:rsid w:val="00D57165"/>
    <w:rsid w:val="00D60F8D"/>
    <w:rsid w:val="00D6135B"/>
    <w:rsid w:val="00D6256E"/>
    <w:rsid w:val="00D625F5"/>
    <w:rsid w:val="00D650A0"/>
    <w:rsid w:val="00D65670"/>
    <w:rsid w:val="00D66BCA"/>
    <w:rsid w:val="00D71AC1"/>
    <w:rsid w:val="00D72115"/>
    <w:rsid w:val="00D730DA"/>
    <w:rsid w:val="00D73493"/>
    <w:rsid w:val="00D77276"/>
    <w:rsid w:val="00D7796E"/>
    <w:rsid w:val="00D81305"/>
    <w:rsid w:val="00D8341D"/>
    <w:rsid w:val="00D83A32"/>
    <w:rsid w:val="00D84F69"/>
    <w:rsid w:val="00D85F1B"/>
    <w:rsid w:val="00D86439"/>
    <w:rsid w:val="00D87CFA"/>
    <w:rsid w:val="00D87DD7"/>
    <w:rsid w:val="00D9054F"/>
    <w:rsid w:val="00D937ED"/>
    <w:rsid w:val="00D96550"/>
    <w:rsid w:val="00D97383"/>
    <w:rsid w:val="00D974B6"/>
    <w:rsid w:val="00DA3547"/>
    <w:rsid w:val="00DA39B0"/>
    <w:rsid w:val="00DA40F7"/>
    <w:rsid w:val="00DA45A8"/>
    <w:rsid w:val="00DB083E"/>
    <w:rsid w:val="00DB25D2"/>
    <w:rsid w:val="00DB4BD0"/>
    <w:rsid w:val="00DB5E22"/>
    <w:rsid w:val="00DB6083"/>
    <w:rsid w:val="00DB6E2E"/>
    <w:rsid w:val="00DC0576"/>
    <w:rsid w:val="00DC0685"/>
    <w:rsid w:val="00DC400A"/>
    <w:rsid w:val="00DC65C6"/>
    <w:rsid w:val="00DC6AFF"/>
    <w:rsid w:val="00DD1FAA"/>
    <w:rsid w:val="00DD407D"/>
    <w:rsid w:val="00DD442F"/>
    <w:rsid w:val="00DD6B06"/>
    <w:rsid w:val="00DE3F0D"/>
    <w:rsid w:val="00DE4368"/>
    <w:rsid w:val="00DE5882"/>
    <w:rsid w:val="00DE7006"/>
    <w:rsid w:val="00DF0671"/>
    <w:rsid w:val="00DF1CC8"/>
    <w:rsid w:val="00DF3C70"/>
    <w:rsid w:val="00DF53EE"/>
    <w:rsid w:val="00DF6BA6"/>
    <w:rsid w:val="00E00C8C"/>
    <w:rsid w:val="00E01EC4"/>
    <w:rsid w:val="00E02DE2"/>
    <w:rsid w:val="00E03FB1"/>
    <w:rsid w:val="00E04F54"/>
    <w:rsid w:val="00E0576F"/>
    <w:rsid w:val="00E0695F"/>
    <w:rsid w:val="00E10CAC"/>
    <w:rsid w:val="00E11BCC"/>
    <w:rsid w:val="00E11C7F"/>
    <w:rsid w:val="00E1248F"/>
    <w:rsid w:val="00E12AFD"/>
    <w:rsid w:val="00E13D35"/>
    <w:rsid w:val="00E17173"/>
    <w:rsid w:val="00E20F4F"/>
    <w:rsid w:val="00E25282"/>
    <w:rsid w:val="00E26452"/>
    <w:rsid w:val="00E26C96"/>
    <w:rsid w:val="00E26DBB"/>
    <w:rsid w:val="00E276C4"/>
    <w:rsid w:val="00E30D5C"/>
    <w:rsid w:val="00E30DD7"/>
    <w:rsid w:val="00E32804"/>
    <w:rsid w:val="00E33A6C"/>
    <w:rsid w:val="00E35ACE"/>
    <w:rsid w:val="00E35B4B"/>
    <w:rsid w:val="00E36134"/>
    <w:rsid w:val="00E3677B"/>
    <w:rsid w:val="00E375B7"/>
    <w:rsid w:val="00E4187C"/>
    <w:rsid w:val="00E428AF"/>
    <w:rsid w:val="00E433ED"/>
    <w:rsid w:val="00E45D2B"/>
    <w:rsid w:val="00E46D50"/>
    <w:rsid w:val="00E46E63"/>
    <w:rsid w:val="00E5245D"/>
    <w:rsid w:val="00E528AF"/>
    <w:rsid w:val="00E53155"/>
    <w:rsid w:val="00E56A8E"/>
    <w:rsid w:val="00E6379D"/>
    <w:rsid w:val="00E65CE3"/>
    <w:rsid w:val="00E6611B"/>
    <w:rsid w:val="00E66EB1"/>
    <w:rsid w:val="00E704C6"/>
    <w:rsid w:val="00E706C7"/>
    <w:rsid w:val="00E72C31"/>
    <w:rsid w:val="00E73EDB"/>
    <w:rsid w:val="00E7654A"/>
    <w:rsid w:val="00E770EF"/>
    <w:rsid w:val="00E80F4A"/>
    <w:rsid w:val="00E81812"/>
    <w:rsid w:val="00E82349"/>
    <w:rsid w:val="00E84131"/>
    <w:rsid w:val="00E84894"/>
    <w:rsid w:val="00E84BE4"/>
    <w:rsid w:val="00E84CAB"/>
    <w:rsid w:val="00E850BD"/>
    <w:rsid w:val="00E860DC"/>
    <w:rsid w:val="00E86FE5"/>
    <w:rsid w:val="00E90472"/>
    <w:rsid w:val="00E91205"/>
    <w:rsid w:val="00E914D3"/>
    <w:rsid w:val="00E9347A"/>
    <w:rsid w:val="00E95B16"/>
    <w:rsid w:val="00EA1102"/>
    <w:rsid w:val="00EA5C32"/>
    <w:rsid w:val="00EA5DE3"/>
    <w:rsid w:val="00EA66DA"/>
    <w:rsid w:val="00EB0867"/>
    <w:rsid w:val="00EB0DC7"/>
    <w:rsid w:val="00EB12E4"/>
    <w:rsid w:val="00EB2F23"/>
    <w:rsid w:val="00EB3563"/>
    <w:rsid w:val="00EB3A17"/>
    <w:rsid w:val="00EB7888"/>
    <w:rsid w:val="00EB7CF3"/>
    <w:rsid w:val="00EC3577"/>
    <w:rsid w:val="00EC3C60"/>
    <w:rsid w:val="00EC4E48"/>
    <w:rsid w:val="00EC7B18"/>
    <w:rsid w:val="00ED0189"/>
    <w:rsid w:val="00ED0430"/>
    <w:rsid w:val="00ED0705"/>
    <w:rsid w:val="00ED1B67"/>
    <w:rsid w:val="00ED51C0"/>
    <w:rsid w:val="00ED52EB"/>
    <w:rsid w:val="00EE5050"/>
    <w:rsid w:val="00EE5AE3"/>
    <w:rsid w:val="00EE5BBB"/>
    <w:rsid w:val="00EE5D69"/>
    <w:rsid w:val="00EE5D97"/>
    <w:rsid w:val="00EF029D"/>
    <w:rsid w:val="00EF29C2"/>
    <w:rsid w:val="00EF2E89"/>
    <w:rsid w:val="00EF40FB"/>
    <w:rsid w:val="00EF486A"/>
    <w:rsid w:val="00EF5A2C"/>
    <w:rsid w:val="00EF5E59"/>
    <w:rsid w:val="00EF7E59"/>
    <w:rsid w:val="00F0045A"/>
    <w:rsid w:val="00F01173"/>
    <w:rsid w:val="00F016F8"/>
    <w:rsid w:val="00F018E2"/>
    <w:rsid w:val="00F02D2A"/>
    <w:rsid w:val="00F03508"/>
    <w:rsid w:val="00F0368D"/>
    <w:rsid w:val="00F0596C"/>
    <w:rsid w:val="00F06FC2"/>
    <w:rsid w:val="00F07DFF"/>
    <w:rsid w:val="00F10C4B"/>
    <w:rsid w:val="00F1461E"/>
    <w:rsid w:val="00F15283"/>
    <w:rsid w:val="00F176FB"/>
    <w:rsid w:val="00F17760"/>
    <w:rsid w:val="00F210CD"/>
    <w:rsid w:val="00F21A20"/>
    <w:rsid w:val="00F24057"/>
    <w:rsid w:val="00F2405E"/>
    <w:rsid w:val="00F258C7"/>
    <w:rsid w:val="00F303B8"/>
    <w:rsid w:val="00F30B97"/>
    <w:rsid w:val="00F330D7"/>
    <w:rsid w:val="00F41346"/>
    <w:rsid w:val="00F4393B"/>
    <w:rsid w:val="00F43CE1"/>
    <w:rsid w:val="00F43D3A"/>
    <w:rsid w:val="00F4678D"/>
    <w:rsid w:val="00F5261C"/>
    <w:rsid w:val="00F57D89"/>
    <w:rsid w:val="00F6560B"/>
    <w:rsid w:val="00F65823"/>
    <w:rsid w:val="00F65932"/>
    <w:rsid w:val="00F66402"/>
    <w:rsid w:val="00F7198C"/>
    <w:rsid w:val="00F72058"/>
    <w:rsid w:val="00F761E3"/>
    <w:rsid w:val="00F84CF4"/>
    <w:rsid w:val="00F84D75"/>
    <w:rsid w:val="00F90EFE"/>
    <w:rsid w:val="00F93056"/>
    <w:rsid w:val="00F935EE"/>
    <w:rsid w:val="00F94925"/>
    <w:rsid w:val="00FA09ED"/>
    <w:rsid w:val="00FA0ED6"/>
    <w:rsid w:val="00FA5FA0"/>
    <w:rsid w:val="00FA680F"/>
    <w:rsid w:val="00FB0ADD"/>
    <w:rsid w:val="00FB3D09"/>
    <w:rsid w:val="00FB41CC"/>
    <w:rsid w:val="00FB5C69"/>
    <w:rsid w:val="00FB7CA3"/>
    <w:rsid w:val="00FC0049"/>
    <w:rsid w:val="00FC06C1"/>
    <w:rsid w:val="00FC24D6"/>
    <w:rsid w:val="00FC452B"/>
    <w:rsid w:val="00FC536D"/>
    <w:rsid w:val="00FC55F4"/>
    <w:rsid w:val="00FC5EBB"/>
    <w:rsid w:val="00FC648A"/>
    <w:rsid w:val="00FC7F36"/>
    <w:rsid w:val="00FD045A"/>
    <w:rsid w:val="00FD34E9"/>
    <w:rsid w:val="00FD6499"/>
    <w:rsid w:val="00FE0C91"/>
    <w:rsid w:val="00FE36C8"/>
    <w:rsid w:val="00FE47D6"/>
    <w:rsid w:val="00FE4FE2"/>
    <w:rsid w:val="00FE5E63"/>
    <w:rsid w:val="00FE63F2"/>
    <w:rsid w:val="00FE6918"/>
    <w:rsid w:val="00FF00C7"/>
    <w:rsid w:val="00FF06C6"/>
    <w:rsid w:val="00FF4908"/>
    <w:rsid w:val="00FF52E5"/>
    <w:rsid w:val="00FF7346"/>
    <w:rsid w:val="00FF7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456369"/>
  <w15:chartTrackingRefBased/>
  <w15:docId w15:val="{198F4611-AB9B-4ACD-B339-C06C79018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4126"/>
    <w:pPr>
      <w:spacing w:line="276" w:lineRule="auto"/>
    </w:pPr>
    <w:rPr>
      <w:lang w:val="en-GB" w:eastAsia="es-E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94925"/>
    <w:pPr>
      <w:keepNext/>
      <w:keepLines/>
      <w:numPr>
        <w:numId w:val="2"/>
      </w:numPr>
      <w:pBdr>
        <w:bottom w:val="single" w:sz="4" w:space="1" w:color="284C9C" w:themeColor="accent1"/>
      </w:pBdr>
      <w:spacing w:before="400" w:after="240" w:line="240" w:lineRule="auto"/>
      <w:outlineLvl w:val="0"/>
    </w:pPr>
    <w:rPr>
      <w:rFonts w:asciiTheme="majorHAnsi" w:eastAsiaTheme="majorEastAsia" w:hAnsiTheme="majorHAnsi" w:cstheme="majorBidi"/>
      <w:color w:val="1E3874" w:themeColor="accent1" w:themeShade="BF"/>
      <w:sz w:val="40"/>
      <w:szCs w:val="40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9"/>
    <w:qFormat/>
    <w:rsid w:val="00F94925"/>
    <w:pPr>
      <w:keepNext/>
      <w:keepLines/>
      <w:numPr>
        <w:ilvl w:val="1"/>
        <w:numId w:val="2"/>
      </w:numPr>
      <w:spacing w:before="360" w:line="240" w:lineRule="auto"/>
      <w:outlineLvl w:val="1"/>
    </w:pPr>
    <w:rPr>
      <w:rFonts w:asciiTheme="majorHAnsi" w:eastAsiaTheme="majorEastAsia" w:hAnsiTheme="majorHAnsi" w:cstheme="majorBidi"/>
      <w:color w:val="1E3874" w:themeColor="accent1" w:themeShade="BF"/>
      <w:sz w:val="32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F94925"/>
    <w:pPr>
      <w:keepNext/>
      <w:keepLines/>
      <w:numPr>
        <w:ilvl w:val="2"/>
        <w:numId w:val="2"/>
      </w:numPr>
      <w:spacing w:before="280" w:after="8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32"/>
      <w:szCs w:val="32"/>
      <w:lang w:val="en-US" w:eastAsia="en-US"/>
    </w:rPr>
  </w:style>
  <w:style w:type="paragraph" w:styleId="Heading4">
    <w:name w:val="heading 4"/>
    <w:basedOn w:val="Normal"/>
    <w:next w:val="Normal"/>
    <w:link w:val="Heading4Char"/>
    <w:uiPriority w:val="9"/>
    <w:qFormat/>
    <w:rsid w:val="00F94925"/>
    <w:pPr>
      <w:keepNext/>
      <w:keepLines/>
      <w:numPr>
        <w:ilvl w:val="3"/>
        <w:numId w:val="2"/>
      </w:numPr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  <w:lang w:val="en-US" w:eastAsia="en-US"/>
    </w:rPr>
  </w:style>
  <w:style w:type="paragraph" w:styleId="Heading5">
    <w:name w:val="heading 5"/>
    <w:basedOn w:val="Normal"/>
    <w:next w:val="Normal"/>
    <w:link w:val="Heading5Char"/>
    <w:uiPriority w:val="9"/>
    <w:qFormat/>
    <w:rsid w:val="00F94925"/>
    <w:pPr>
      <w:keepNext/>
      <w:keepLines/>
      <w:numPr>
        <w:ilvl w:val="4"/>
        <w:numId w:val="2"/>
      </w:numPr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  <w:lang w:val="en-US" w:eastAsia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4925"/>
    <w:pPr>
      <w:keepNext/>
      <w:keepLines/>
      <w:numPr>
        <w:ilvl w:val="5"/>
        <w:numId w:val="2"/>
      </w:numPr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  <w:lang w:val="en-US" w:eastAsia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4925"/>
    <w:pPr>
      <w:keepNext/>
      <w:keepLines/>
      <w:numPr>
        <w:ilvl w:val="6"/>
        <w:numId w:val="2"/>
      </w:numPr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  <w:lang w:val="en-US" w:eastAsia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4925"/>
    <w:pPr>
      <w:keepNext/>
      <w:keepLines/>
      <w:numPr>
        <w:ilvl w:val="7"/>
        <w:numId w:val="2"/>
      </w:numPr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  <w:lang w:val="en-US" w:eastAsia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4925"/>
    <w:pPr>
      <w:keepNext/>
      <w:keepLines/>
      <w:numPr>
        <w:ilvl w:val="8"/>
        <w:numId w:val="2"/>
      </w:numPr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  <w:lang w:val="en-US"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4925"/>
    <w:rPr>
      <w:rFonts w:asciiTheme="majorHAnsi" w:eastAsiaTheme="majorEastAsia" w:hAnsiTheme="majorHAnsi" w:cstheme="majorBidi"/>
      <w:color w:val="1E3874" w:themeColor="accent1" w:themeShade="BF"/>
      <w:sz w:val="40"/>
      <w:szCs w:val="40"/>
    </w:rPr>
  </w:style>
  <w:style w:type="paragraph" w:styleId="ListParagraph">
    <w:name w:val="List Paragraph"/>
    <w:basedOn w:val="Normal"/>
    <w:link w:val="ListParagraphChar"/>
    <w:uiPriority w:val="34"/>
    <w:qFormat/>
    <w:rsid w:val="00F94925"/>
    <w:pPr>
      <w:ind w:left="720"/>
      <w:contextualSpacing/>
    </w:pPr>
    <w:rPr>
      <w:lang w:val="en-US" w:eastAsia="en-US"/>
    </w:rPr>
  </w:style>
  <w:style w:type="character" w:customStyle="1" w:styleId="ListParagraphChar">
    <w:name w:val="List Paragraph Char"/>
    <w:link w:val="ListParagraph"/>
    <w:uiPriority w:val="34"/>
    <w:locked/>
    <w:rsid w:val="00F94925"/>
  </w:style>
  <w:style w:type="paragraph" w:styleId="Title">
    <w:name w:val="Title"/>
    <w:basedOn w:val="NoSpacing"/>
    <w:next w:val="Normal"/>
    <w:link w:val="TitleChar"/>
    <w:uiPriority w:val="2"/>
    <w:qFormat/>
    <w:rsid w:val="004862DB"/>
    <w:pPr>
      <w:spacing w:before="40" w:after="560" w:line="216" w:lineRule="auto"/>
      <w:jc w:val="center"/>
    </w:pPr>
    <w:rPr>
      <w:color w:val="284C9C" w:themeColor="accent1"/>
      <w:sz w:val="60"/>
      <w:szCs w:val="72"/>
    </w:rPr>
  </w:style>
  <w:style w:type="character" w:customStyle="1" w:styleId="TitleChar">
    <w:name w:val="Title Char"/>
    <w:basedOn w:val="DefaultParagraphFont"/>
    <w:link w:val="Title"/>
    <w:uiPriority w:val="2"/>
    <w:rsid w:val="00B94126"/>
    <w:rPr>
      <w:rFonts w:cstheme="minorHAnsi"/>
      <w:color w:val="284C9C" w:themeColor="accent1"/>
      <w:sz w:val="60"/>
      <w:szCs w:val="72"/>
      <w:lang w:val="en-GB" w:eastAsia="es-ES"/>
    </w:rPr>
  </w:style>
  <w:style w:type="character" w:styleId="Strong">
    <w:name w:val="Strong"/>
    <w:basedOn w:val="DefaultParagraphFont"/>
    <w:uiPriority w:val="22"/>
    <w:qFormat/>
    <w:rsid w:val="00F94925"/>
    <w:rPr>
      <w:b/>
      <w:bCs/>
    </w:rPr>
  </w:style>
  <w:style w:type="paragraph" w:styleId="Subtitle">
    <w:name w:val="Subtitle"/>
    <w:basedOn w:val="Normal"/>
    <w:next w:val="Normal"/>
    <w:link w:val="SubtitleChar"/>
    <w:uiPriority w:val="3"/>
    <w:qFormat/>
    <w:rsid w:val="00F94925"/>
    <w:pPr>
      <w:numPr>
        <w:ilvl w:val="1"/>
      </w:numPr>
      <w:spacing w:after="240" w:line="240" w:lineRule="auto"/>
      <w:jc w:val="center"/>
    </w:pPr>
    <w:rPr>
      <w:rFonts w:asciiTheme="majorHAnsi" w:eastAsiaTheme="majorEastAsia" w:hAnsiTheme="majorHAnsi" w:cstheme="majorBidi"/>
      <w:caps/>
      <w:color w:val="404040" w:themeColor="text1" w:themeTint="BF"/>
      <w:sz w:val="30"/>
      <w:szCs w:val="30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3"/>
    <w:rsid w:val="00B94126"/>
    <w:rPr>
      <w:rFonts w:asciiTheme="majorHAnsi" w:eastAsiaTheme="majorEastAsia" w:hAnsiTheme="majorHAnsi" w:cstheme="majorBidi"/>
      <w:caps/>
      <w:color w:val="404040" w:themeColor="text1" w:themeTint="BF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8D6D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6D56"/>
  </w:style>
  <w:style w:type="paragraph" w:styleId="Footer">
    <w:name w:val="footer"/>
    <w:basedOn w:val="Normal"/>
    <w:link w:val="FooterChar"/>
    <w:uiPriority w:val="99"/>
    <w:unhideWhenUsed/>
    <w:rsid w:val="008D6D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6D56"/>
  </w:style>
  <w:style w:type="paragraph" w:styleId="TOC1">
    <w:name w:val="toc 1"/>
    <w:basedOn w:val="Normal"/>
    <w:next w:val="Normal"/>
    <w:autoRedefine/>
    <w:uiPriority w:val="39"/>
    <w:unhideWhenUsed/>
    <w:rsid w:val="001851C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851C9"/>
    <w:rPr>
      <w:color w:val="284C9C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94126"/>
    <w:rPr>
      <w:rFonts w:asciiTheme="majorHAnsi" w:eastAsiaTheme="majorEastAsia" w:hAnsiTheme="majorHAnsi" w:cstheme="majorBidi"/>
      <w:color w:val="1E3874" w:themeColor="accent1" w:themeShade="BF"/>
      <w:sz w:val="32"/>
      <w:szCs w:val="36"/>
      <w:lang w:val="en-GB" w:eastAsia="es-ES"/>
    </w:rPr>
  </w:style>
  <w:style w:type="character" w:customStyle="1" w:styleId="Heading3Char">
    <w:name w:val="Heading 3 Char"/>
    <w:basedOn w:val="DefaultParagraphFont"/>
    <w:link w:val="Heading3"/>
    <w:uiPriority w:val="9"/>
    <w:rsid w:val="00B94126"/>
    <w:rPr>
      <w:rFonts w:asciiTheme="majorHAnsi" w:eastAsiaTheme="majorEastAsia" w:hAnsiTheme="majorHAnsi" w:cstheme="majorBidi"/>
      <w:color w:val="404040" w:themeColor="text1" w:themeTint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B94126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B94126"/>
    <w:rPr>
      <w:rFonts w:asciiTheme="majorHAnsi" w:eastAsiaTheme="majorEastAsia" w:hAnsiTheme="majorHAnsi" w:cstheme="majorBidi"/>
      <w:i/>
      <w:iCs/>
      <w:sz w:val="22"/>
      <w:szCs w:val="22"/>
    </w:rPr>
  </w:style>
  <w:style w:type="table" w:styleId="TableGrid">
    <w:name w:val="Table Grid"/>
    <w:basedOn w:val="TableNormal"/>
    <w:uiPriority w:val="39"/>
    <w:rsid w:val="001851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F94925"/>
    <w:pPr>
      <w:spacing w:after="0" w:line="252" w:lineRule="auto"/>
    </w:pPr>
    <w:rPr>
      <w:rFonts w:cstheme="minorHAnsi"/>
      <w:lang w:val="en-GB" w:eastAsia="es-ES"/>
    </w:rPr>
  </w:style>
  <w:style w:type="paragraph" w:styleId="TOCHeading">
    <w:name w:val="TOC Heading"/>
    <w:basedOn w:val="Heading1"/>
    <w:next w:val="Normal"/>
    <w:uiPriority w:val="39"/>
    <w:unhideWhenUsed/>
    <w:qFormat/>
    <w:rsid w:val="008208C2"/>
    <w:pPr>
      <w:numPr>
        <w:numId w:val="0"/>
      </w:numPr>
      <w:outlineLvl w:val="9"/>
    </w:pPr>
    <w:rPr>
      <w:lang w:val="en-GB" w:eastAsia="es-ES"/>
    </w:rPr>
  </w:style>
  <w:style w:type="paragraph" w:styleId="TOC2">
    <w:name w:val="toc 2"/>
    <w:basedOn w:val="Normal"/>
    <w:next w:val="Normal"/>
    <w:autoRedefine/>
    <w:uiPriority w:val="39"/>
    <w:unhideWhenUsed/>
    <w:rsid w:val="00C01DF4"/>
    <w:pPr>
      <w:spacing w:after="100"/>
      <w:ind w:left="210"/>
    </w:pPr>
  </w:style>
  <w:style w:type="paragraph" w:styleId="TOC3">
    <w:name w:val="toc 3"/>
    <w:basedOn w:val="Normal"/>
    <w:next w:val="Normal"/>
    <w:autoRedefine/>
    <w:uiPriority w:val="39"/>
    <w:unhideWhenUsed/>
    <w:rsid w:val="00C01DF4"/>
    <w:pPr>
      <w:spacing w:after="100"/>
      <w:ind w:left="420"/>
    </w:pPr>
  </w:style>
  <w:style w:type="table" w:customStyle="1" w:styleId="FluenceTableStyle1">
    <w:name w:val="Fluence Table Style 1"/>
    <w:basedOn w:val="TableNormal"/>
    <w:uiPriority w:val="99"/>
    <w:rsid w:val="00C30F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72" w:type="dxa"/>
        <w:left w:w="115" w:type="dxa"/>
        <w:bottom w:w="72" w:type="dxa"/>
        <w:right w:w="115" w:type="dxa"/>
      </w:tblCellMar>
    </w:tblPr>
    <w:tcPr>
      <w:shd w:val="clear" w:color="auto" w:fill="auto"/>
      <w:vAlign w:val="center"/>
    </w:tcPr>
    <w:tblStylePr w:type="firstRow">
      <w:pPr>
        <w:wordWrap/>
        <w:spacing w:beforeLines="0" w:before="0" w:beforeAutospacing="0" w:afterLines="0" w:after="0" w:afterAutospacing="0"/>
        <w:jc w:val="left"/>
      </w:pPr>
      <w:rPr>
        <w:rFonts w:asciiTheme="minorHAnsi" w:hAnsiTheme="minorHAnsi"/>
        <w:color w:val="FFFFFF" w:themeColor="background1"/>
        <w:sz w:val="24"/>
      </w:rPr>
      <w:tblPr/>
      <w:tcPr>
        <w:shd w:val="clear" w:color="auto" w:fill="1E3874" w:themeFill="accent1" w:themeFillShade="BF"/>
      </w:tcPr>
    </w:tblStylePr>
  </w:style>
  <w:style w:type="table" w:styleId="PlainTable1">
    <w:name w:val="Plain Table 1"/>
    <w:basedOn w:val="TableNormal"/>
    <w:uiPriority w:val="41"/>
    <w:rsid w:val="00C30FB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6Char">
    <w:name w:val="Heading 6 Char"/>
    <w:basedOn w:val="DefaultParagraphFont"/>
    <w:link w:val="Heading6"/>
    <w:uiPriority w:val="9"/>
    <w:semiHidden/>
    <w:rsid w:val="00F94925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4925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4925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4925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94925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F94925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F94925"/>
    <w:pPr>
      <w:spacing w:before="240" w:after="240" w:line="252" w:lineRule="auto"/>
      <w:ind w:left="864" w:right="864"/>
      <w:jc w:val="center"/>
    </w:pPr>
    <w:rPr>
      <w:i/>
      <w:iCs/>
      <w:lang w:val="en-US" w:eastAsia="en-US"/>
    </w:rPr>
  </w:style>
  <w:style w:type="character" w:customStyle="1" w:styleId="QuoteChar">
    <w:name w:val="Quote Char"/>
    <w:basedOn w:val="DefaultParagraphFont"/>
    <w:link w:val="Quote"/>
    <w:uiPriority w:val="29"/>
    <w:rsid w:val="00F94925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4925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284C9C" w:themeColor="accent1"/>
      <w:sz w:val="28"/>
      <w:szCs w:val="28"/>
      <w:lang w:val="en-US" w:eastAsia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4925"/>
    <w:rPr>
      <w:rFonts w:asciiTheme="majorHAnsi" w:eastAsiaTheme="majorEastAsia" w:hAnsiTheme="majorHAnsi" w:cstheme="majorBidi"/>
      <w:color w:val="284C9C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F9492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9492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94925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F94925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F94925"/>
    <w:rPr>
      <w:b/>
      <w:bCs/>
      <w:smallCaps/>
    </w:rPr>
  </w:style>
  <w:style w:type="table" w:customStyle="1" w:styleId="FluenceTableBandedRows">
    <w:name w:val="Fluence Table Banded Rows"/>
    <w:basedOn w:val="TableNormal"/>
    <w:uiPriority w:val="99"/>
    <w:rsid w:val="0073028A"/>
    <w:pPr>
      <w:spacing w:after="0" w:line="240" w:lineRule="auto"/>
    </w:p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72" w:type="dxa"/>
        <w:left w:w="115" w:type="dxa"/>
        <w:bottom w:w="72" w:type="dxa"/>
        <w:right w:w="115" w:type="dxa"/>
      </w:tblCellMar>
    </w:tblPr>
    <w:tblStylePr w:type="firstRow">
      <w:pPr>
        <w:wordWrap/>
        <w:spacing w:beforeLines="0" w:before="0" w:beforeAutospacing="0" w:afterLines="0" w:after="0" w:afterAutospacing="0"/>
        <w:jc w:val="left"/>
      </w:pPr>
      <w:rPr>
        <w:rFonts w:asciiTheme="minorHAnsi" w:hAnsiTheme="minorHAnsi"/>
        <w:color w:val="FFFFFF" w:themeColor="background1"/>
        <w:sz w:val="24"/>
      </w:rPr>
      <w:tblPr/>
      <w:tcPr>
        <w:shd w:val="clear" w:color="auto" w:fill="1E3874" w:themeFill="accent1" w:themeFillShade="BF"/>
        <w:vAlign w:val="center"/>
      </w:tcPr>
    </w:tblStylePr>
    <w:tblStylePr w:type="band2Horz">
      <w:tblPr/>
      <w:tcPr>
        <w:shd w:val="clear" w:color="auto" w:fill="E7E8E7" w:themeFill="accent5" w:themeFillTint="66"/>
      </w:tcPr>
    </w:tblStylePr>
  </w:style>
  <w:style w:type="character" w:customStyle="1" w:styleId="NoSpacingChar">
    <w:name w:val="No Spacing Char"/>
    <w:basedOn w:val="DefaultParagraphFont"/>
    <w:link w:val="NoSpacing"/>
    <w:uiPriority w:val="1"/>
    <w:rsid w:val="00B94126"/>
    <w:rPr>
      <w:rFonts w:cstheme="minorHAnsi"/>
      <w:lang w:val="en-GB" w:eastAsia="es-ES"/>
    </w:rPr>
  </w:style>
  <w:style w:type="character" w:styleId="PlaceholderText">
    <w:name w:val="Placeholder Text"/>
    <w:basedOn w:val="DefaultParagraphFont"/>
    <w:uiPriority w:val="99"/>
    <w:semiHidden/>
    <w:rsid w:val="008466D2"/>
    <w:rPr>
      <w:color w:val="808080"/>
    </w:rPr>
  </w:style>
  <w:style w:type="paragraph" w:customStyle="1" w:styleId="Subheading">
    <w:name w:val="Subheading"/>
    <w:basedOn w:val="Normal"/>
    <w:link w:val="SubheadingChar"/>
    <w:uiPriority w:val="10"/>
    <w:qFormat/>
    <w:rsid w:val="004862DB"/>
    <w:rPr>
      <w:b/>
      <w:sz w:val="24"/>
    </w:rPr>
  </w:style>
  <w:style w:type="character" w:customStyle="1" w:styleId="SubheadingChar">
    <w:name w:val="Subheading Char"/>
    <w:basedOn w:val="DefaultParagraphFont"/>
    <w:link w:val="Subheading"/>
    <w:uiPriority w:val="10"/>
    <w:rsid w:val="00B94126"/>
    <w:rPr>
      <w:b/>
      <w:sz w:val="24"/>
      <w:lang w:val="en-GB" w:eastAsia="es-ES"/>
    </w:rPr>
  </w:style>
  <w:style w:type="paragraph" w:customStyle="1" w:styleId="Code">
    <w:name w:val="Code"/>
    <w:basedOn w:val="NoSpacing"/>
    <w:link w:val="CodeChar"/>
    <w:uiPriority w:val="11"/>
    <w:qFormat/>
    <w:rsid w:val="00B94126"/>
    <w:rPr>
      <w:rFonts w:ascii="Consolas" w:hAnsi="Consolas"/>
      <w:color w:val="00AFB9" w:themeColor="accent2"/>
      <w:sz w:val="22"/>
    </w:rPr>
  </w:style>
  <w:style w:type="character" w:customStyle="1" w:styleId="CodeChar">
    <w:name w:val="Code Char"/>
    <w:basedOn w:val="NoSpacingChar"/>
    <w:link w:val="Code"/>
    <w:uiPriority w:val="11"/>
    <w:rsid w:val="00B94126"/>
    <w:rPr>
      <w:rFonts w:ascii="Consolas" w:hAnsi="Consolas" w:cstheme="minorHAnsi"/>
      <w:color w:val="00AFB9" w:themeColor="accent2"/>
      <w:sz w:val="22"/>
      <w:lang w:val="en-GB" w:eastAsia="es-ES"/>
    </w:rPr>
  </w:style>
  <w:style w:type="paragraph" w:customStyle="1" w:styleId="Aufzhlung">
    <w:name w:val="Aufzählung"/>
    <w:basedOn w:val="Normal"/>
    <w:rsid w:val="00CF2B78"/>
    <w:pPr>
      <w:numPr>
        <w:numId w:val="3"/>
      </w:numPr>
      <w:tabs>
        <w:tab w:val="left" w:pos="851"/>
      </w:tabs>
      <w:spacing w:before="60" w:after="60"/>
    </w:pPr>
    <w:rPr>
      <w:rFonts w:ascii="Verdana" w:eastAsia="MS Mincho" w:hAnsi="Verdana" w:cs="Times New Roman"/>
      <w:sz w:val="18"/>
      <w:szCs w:val="24"/>
      <w:lang w:val="en-US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BF69F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50688"/>
    <w:rPr>
      <w:color w:val="00AEB9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864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de-DE" w:eastAsia="de-D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864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de-DE" w:eastAsia="de-D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8644D"/>
    <w:rPr>
      <w:rFonts w:ascii="Courier New" w:eastAsia="Times New Roman" w:hAnsi="Courier New" w:cs="Courier New"/>
      <w:sz w:val="20"/>
      <w:szCs w:val="20"/>
      <w:lang w:val="de-DE" w:eastAsia="de-DE"/>
    </w:rPr>
  </w:style>
  <w:style w:type="character" w:styleId="HTMLCode">
    <w:name w:val="HTML Code"/>
    <w:basedOn w:val="DefaultParagraphFont"/>
    <w:uiPriority w:val="99"/>
    <w:semiHidden/>
    <w:unhideWhenUsed/>
    <w:rsid w:val="0088644D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7A4F3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A4F3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A4F34"/>
    <w:rPr>
      <w:sz w:val="20"/>
      <w:szCs w:val="20"/>
      <w:lang w:val="en-GB" w:eastAsia="es-E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A4F3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A4F34"/>
    <w:rPr>
      <w:b/>
      <w:bCs/>
      <w:sz w:val="20"/>
      <w:szCs w:val="20"/>
      <w:lang w:val="en-GB" w:eastAsia="es-E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4F3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4F34"/>
    <w:rPr>
      <w:rFonts w:ascii="Segoe UI" w:hAnsi="Segoe UI" w:cs="Segoe UI"/>
      <w:sz w:val="18"/>
      <w:szCs w:val="18"/>
      <w:lang w:val="en-GB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025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88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57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3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75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72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8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0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2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9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3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7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29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82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fontTable" Target="fontTable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eorg.Kordowich\Fluence\Gen6%20-%20NextGen%20Controller%20Workstream\Documentation\Testing\Fluence%20Word%20Template%202019_Oct.dotx" TargetMode="External"/></Relationships>
</file>

<file path=word/theme/theme1.xml><?xml version="1.0" encoding="utf-8"?>
<a:theme xmlns:a="http://schemas.openxmlformats.org/drawingml/2006/main" name="Fluence Theme 2018">
  <a:themeElements>
    <a:clrScheme name="FLUENCE TEMPLATE 1">
      <a:dk1>
        <a:srgbClr val="000000"/>
      </a:dk1>
      <a:lt1>
        <a:srgbClr val="FFFFFF"/>
      </a:lt1>
      <a:dk2>
        <a:srgbClr val="474846"/>
      </a:dk2>
      <a:lt2>
        <a:srgbClr val="FFFFFF"/>
      </a:lt2>
      <a:accent1>
        <a:srgbClr val="284C9C"/>
      </a:accent1>
      <a:accent2>
        <a:srgbClr val="00AFB9"/>
      </a:accent2>
      <a:accent3>
        <a:srgbClr val="B1E4E2"/>
      </a:accent3>
      <a:accent4>
        <a:srgbClr val="F6EB61"/>
      </a:accent4>
      <a:accent5>
        <a:srgbClr val="C4C7C5"/>
      </a:accent5>
      <a:accent6>
        <a:srgbClr val="707371"/>
      </a:accent6>
      <a:hlink>
        <a:srgbClr val="284C9C"/>
      </a:hlink>
      <a:folHlink>
        <a:srgbClr val="00AEB9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luence Theme 2018" id="{28A9A2A0-111D-4979-8A0F-EB6A900E02A3}" vid="{176384D2-5B36-4CE4-BDE2-73D7511268F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78C1AD2573EBC45B29F616012353BF7" ma:contentTypeVersion="13" ma:contentTypeDescription="Create a new document." ma:contentTypeScope="" ma:versionID="ccf2b8518a51b2c418d139a119289583">
  <xsd:schema xmlns:xsd="http://www.w3.org/2001/XMLSchema" xmlns:xs="http://www.w3.org/2001/XMLSchema" xmlns:p="http://schemas.microsoft.com/office/2006/metadata/properties" xmlns:ns2="83b907aa-6380-4626-9ea3-460d9f9bd83e" xmlns:ns3="ca7f4993-0eeb-4f09-8404-57de49e3e111" targetNamespace="http://schemas.microsoft.com/office/2006/metadata/properties" ma:root="true" ma:fieldsID="f09135174fbb15736348b7d623fa9723" ns2:_="" ns3:_="">
    <xsd:import namespace="83b907aa-6380-4626-9ea3-460d9f9bd83e"/>
    <xsd:import namespace="ca7f4993-0eeb-4f09-8404-57de49e3e11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EventHashCode" minOccurs="0"/>
                <xsd:element ref="ns2:MediaServiceGenerationTime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3:_dlc_DocId" minOccurs="0"/>
                <xsd:element ref="ns3:_dlc_DocIdUrl" minOccurs="0"/>
                <xsd:element ref="ns3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b907aa-6380-4626-9ea3-460d9f9bd8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7f4993-0eeb-4f09-8404-57de49e3e11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_dlc_DocId" ma:index="20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21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22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ca7f4993-0eeb-4f09-8404-57de49e3e111">
      <UserInfo>
        <DisplayName>Manoj Thakur &lt;CTR&gt;</DisplayName>
        <AccountId>274</AccountId>
        <AccountType/>
      </UserInfo>
    </SharedWithUsers>
    <_dlc_DocId xmlns="ca7f4993-0eeb-4f09-8404-57de49e3e111">GEN6-1397965213-105723</_dlc_DocId>
    <_dlc_DocIdUrl xmlns="ca7f4993-0eeb-4f09-8404-57de49e3e111">
      <Url>https://fluenceenergy.sharepoint.com/sites/nextgen/_layouts/15/DocIdRedir.aspx?ID=GEN6-1397965213-105723</Url>
      <Description>GEN6-1397965213-105723</Description>
    </_dlc_DocIdUrl>
  </documentManagement>
</p:properties>
</file>

<file path=customXml/item5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Props1.xml><?xml version="1.0" encoding="utf-8"?>
<ds:datastoreItem xmlns:ds="http://schemas.openxmlformats.org/officeDocument/2006/customXml" ds:itemID="{1E1BC61F-97DB-4C54-ABBA-783E946F2E0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1FBBEC9-5ECD-4A3A-8762-14ECC0150CD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12A076E-9571-4F43-B3B2-32C371AA1AF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3b907aa-6380-4626-9ea3-460d9f9bd83e"/>
    <ds:schemaRef ds:uri="ca7f4993-0eeb-4f09-8404-57de49e3e1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775E85F-E955-4772-9AB6-23837AB97486}">
  <ds:schemaRefs>
    <ds:schemaRef ds:uri="http://schemas.microsoft.com/office/2006/metadata/properties"/>
    <ds:schemaRef ds:uri="http://schemas.microsoft.com/office/infopath/2007/PartnerControls"/>
    <ds:schemaRef ds:uri="ca7f4993-0eeb-4f09-8404-57de49e3e111"/>
  </ds:schemaRefs>
</ds:datastoreItem>
</file>

<file path=customXml/itemProps5.xml><?xml version="1.0" encoding="utf-8"?>
<ds:datastoreItem xmlns:ds="http://schemas.openxmlformats.org/officeDocument/2006/customXml" ds:itemID="{255E72DF-937C-44FA-A8AF-37F0C2A7A360}">
  <ds:schemaRefs>
    <ds:schemaRef ds:uri="http://schemas.microsoft.com/sharepoint/event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Fluence Word Template 2019_Oct</Template>
  <TotalTime>0</TotalTime>
  <Pages>6</Pages>
  <Words>427</Words>
  <Characters>2692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Leaf Controller Testing Procedure</vt:lpstr>
    </vt:vector>
  </TitlesOfParts>
  <Manager>isaiah.jefferson@fluenceenergy.com</Manager>
  <Company>Fluence Energy</Company>
  <LinksUpToDate>false</LinksUpToDate>
  <CharactersWithSpaces>3113</CharactersWithSpaces>
  <SharedDoc>false</SharedDoc>
  <HLinks>
    <vt:vector size="474" baseType="variant">
      <vt:variant>
        <vt:i4>5242901</vt:i4>
      </vt:variant>
      <vt:variant>
        <vt:i4>408</vt:i4>
      </vt:variant>
      <vt:variant>
        <vt:i4>0</vt:i4>
      </vt:variant>
      <vt:variant>
        <vt:i4>5</vt:i4>
      </vt:variant>
      <vt:variant>
        <vt:lpwstr>https://fluenceenergy.sharepoint.com/:f:/r/sites/nextgen/Shared Documents/Controls HW and SW/NextGen Controller Workstream/Device Images?csf=1&amp;web=1&amp;e=96fH4R</vt:lpwstr>
      </vt:variant>
      <vt:variant>
        <vt:lpwstr/>
      </vt:variant>
      <vt:variant>
        <vt:i4>6029395</vt:i4>
      </vt:variant>
      <vt:variant>
        <vt:i4>405</vt:i4>
      </vt:variant>
      <vt:variant>
        <vt:i4>0</vt:i4>
      </vt:variant>
      <vt:variant>
        <vt:i4>5</vt:i4>
      </vt:variant>
      <vt:variant>
        <vt:lpwstr>https://fluenceenergy.sharepoint.com/:b:/r/sites/nextgen/Shared Documents/Controls HW and SW/NextGen Controller Workstream/Vendor Info/EATON/Eaton Installation %26 User Manual_5P_Eng.pdf?csf=1&amp;web=1&amp;e=H5CTtA</vt:lpwstr>
      </vt:variant>
      <vt:variant>
        <vt:lpwstr/>
      </vt:variant>
      <vt:variant>
        <vt:i4>1966145</vt:i4>
      </vt:variant>
      <vt:variant>
        <vt:i4>402</vt:i4>
      </vt:variant>
      <vt:variant>
        <vt:i4>0</vt:i4>
      </vt:variant>
      <vt:variant>
        <vt:i4>5</vt:i4>
      </vt:variant>
      <vt:variant>
        <vt:lpwstr>https://fluenceenergy.sharepoint.com/:b:/r/sites/nextgen/Shared Documents/Controls HW and SW/NextGen Controller Workstream/Vendor Info/EATON/Eaton_5P850iR_Datasheet.pdf?csf=1&amp;web=1&amp;e=auwhFo</vt:lpwstr>
      </vt:variant>
      <vt:variant>
        <vt:lpwstr/>
      </vt:variant>
      <vt:variant>
        <vt:i4>2949227</vt:i4>
      </vt:variant>
      <vt:variant>
        <vt:i4>399</vt:i4>
      </vt:variant>
      <vt:variant>
        <vt:i4>0</vt:i4>
      </vt:variant>
      <vt:variant>
        <vt:i4>5</vt:i4>
      </vt:variant>
      <vt:variant>
        <vt:lpwstr>http://192.168.2.3/all</vt:lpwstr>
      </vt:variant>
      <vt:variant>
        <vt:lpwstr/>
      </vt:variant>
      <vt:variant>
        <vt:i4>7667834</vt:i4>
      </vt:variant>
      <vt:variant>
        <vt:i4>393</vt:i4>
      </vt:variant>
      <vt:variant>
        <vt:i4>0</vt:i4>
      </vt:variant>
      <vt:variant>
        <vt:i4>5</vt:i4>
      </vt:variant>
      <vt:variant>
        <vt:lpwstr>https://github.com/FluenceEnergy/controller_software/blob/master/LeafController/Modberry500M3/root/usr/local/bin/controllino_stty.sh</vt:lpwstr>
      </vt:variant>
      <vt:variant>
        <vt:lpwstr/>
      </vt:variant>
      <vt:variant>
        <vt:i4>3276842</vt:i4>
      </vt:variant>
      <vt:variant>
        <vt:i4>390</vt:i4>
      </vt:variant>
      <vt:variant>
        <vt:i4>0</vt:i4>
      </vt:variant>
      <vt:variant>
        <vt:i4>5</vt:i4>
      </vt:variant>
      <vt:variant>
        <vt:lpwstr>https://github.com/FluenceEnergy/controller_software/blob/master/LeafController/Modberry500M3/root/usr/local/bin/controllino_reset.sh</vt:lpwstr>
      </vt:variant>
      <vt:variant>
        <vt:lpwstr/>
      </vt:variant>
      <vt:variant>
        <vt:i4>655372</vt:i4>
      </vt:variant>
      <vt:variant>
        <vt:i4>387</vt:i4>
      </vt:variant>
      <vt:variant>
        <vt:i4>0</vt:i4>
      </vt:variant>
      <vt:variant>
        <vt:i4>5</vt:i4>
      </vt:variant>
      <vt:variant>
        <vt:lpwstr>https://github.com/FluenceEnergy/controller_software/blob/master/LeafController/Modberry500M3/root/usr/local/bin/controllino_upload.sh</vt:lpwstr>
      </vt:variant>
      <vt:variant>
        <vt:lpwstr/>
      </vt:variant>
      <vt:variant>
        <vt:i4>3145844</vt:i4>
      </vt:variant>
      <vt:variant>
        <vt:i4>384</vt:i4>
      </vt:variant>
      <vt:variant>
        <vt:i4>0</vt:i4>
      </vt:variant>
      <vt:variant>
        <vt:i4>5</vt:i4>
      </vt:variant>
      <vt:variant>
        <vt:lpwstr>https://fluenceenergy.sharepoint.com/:b:/r/sites/nextgen/Shared Documents/Controls HW and SW/NextGen Controller Workstream/Documentation/Cooling Concept/HVAC/EC03U3-modbus-20200721 (EC06HDNC1U).pdf?csf=1&amp;web=1&amp;e=fAqQqY</vt:lpwstr>
      </vt:variant>
      <vt:variant>
        <vt:lpwstr/>
      </vt:variant>
      <vt:variant>
        <vt:i4>458817</vt:i4>
      </vt:variant>
      <vt:variant>
        <vt:i4>381</vt:i4>
      </vt:variant>
      <vt:variant>
        <vt:i4>0</vt:i4>
      </vt:variant>
      <vt:variant>
        <vt:i4>5</vt:i4>
      </vt:variant>
      <vt:variant>
        <vt:lpwstr>https://fluenceenergy.sharepoint.com/:b:/r/sites/nextgen/Shared Documents/Controls HW and SW/NextGen Controller Workstream/Documentation/Cooling Concept/HVAC/EC06HDNC1U-Protocol (new).pdf?csf=1&amp;web=1&amp;e=Co9y1R</vt:lpwstr>
      </vt:variant>
      <vt:variant>
        <vt:lpwstr/>
      </vt:variant>
      <vt:variant>
        <vt:i4>6815783</vt:i4>
      </vt:variant>
      <vt:variant>
        <vt:i4>378</vt:i4>
      </vt:variant>
      <vt:variant>
        <vt:i4>0</vt:i4>
      </vt:variant>
      <vt:variant>
        <vt:i4>5</vt:i4>
      </vt:variant>
      <vt:variant>
        <vt:lpwstr>https://fluenceenergy.sharepoint.com/:b:/r/sites/nextgen/Shared Documents/Controls HW and SW/NextGen Controller Workstream/Documentation/Cooling Concept/HVAC/EC06HDNC1U - User Manual - 20150527.pdf?csf=1&amp;web=1&amp;e=8SCZRM</vt:lpwstr>
      </vt:variant>
      <vt:variant>
        <vt:lpwstr/>
      </vt:variant>
      <vt:variant>
        <vt:i4>1441795</vt:i4>
      </vt:variant>
      <vt:variant>
        <vt:i4>375</vt:i4>
      </vt:variant>
      <vt:variant>
        <vt:i4>0</vt:i4>
      </vt:variant>
      <vt:variant>
        <vt:i4>5</vt:i4>
      </vt:variant>
      <vt:variant>
        <vt:lpwstr>https://fluenceenergy.sharepoint.com/:b:/r/sites/nextgen/Shared Documents/Controls HW and SW/NextGen Controller Workstream/Documentation/Cooling Concept/Chiller/EMW25HDNC1A Modbus protocol - 20200721.pdf?csf=1&amp;web=1&amp;e=qAkdex</vt:lpwstr>
      </vt:variant>
      <vt:variant>
        <vt:lpwstr/>
      </vt:variant>
      <vt:variant>
        <vt:i4>2424942</vt:i4>
      </vt:variant>
      <vt:variant>
        <vt:i4>372</vt:i4>
      </vt:variant>
      <vt:variant>
        <vt:i4>0</vt:i4>
      </vt:variant>
      <vt:variant>
        <vt:i4>5</vt:i4>
      </vt:variant>
      <vt:variant>
        <vt:lpwstr>https://fluenceenergy.sharepoint.com/:b:/r/sites/nextgen/Shared Documents/Controls HW and SW/NextGen Controller Workstream/Documentation/Cooling Concept/Chiller/User Manual EMW25HDNC1A (2.5kW Chiller) 20200528.pdf?csf=1&amp;web=1&amp;e=YZjeld</vt:lpwstr>
      </vt:variant>
      <vt:variant>
        <vt:lpwstr/>
      </vt:variant>
      <vt:variant>
        <vt:i4>6094851</vt:i4>
      </vt:variant>
      <vt:variant>
        <vt:i4>369</vt:i4>
      </vt:variant>
      <vt:variant>
        <vt:i4>0</vt:i4>
      </vt:variant>
      <vt:variant>
        <vt:i4>5</vt:i4>
      </vt:variant>
      <vt:variant>
        <vt:lpwstr>https://fluenceenergy.sharepoint.com/:b:/r/sites/nextgen/Shared Documents/Controls HW and SW/NextGen Controller Workstream/Vendor Info/Sensors/ICP-DAS/DL-10/dl-10_user_manual_v13_en.pdf?csf=1&amp;web=1&amp;e=J4tRUm</vt:lpwstr>
      </vt:variant>
      <vt:variant>
        <vt:lpwstr/>
      </vt:variant>
      <vt:variant>
        <vt:i4>4063286</vt:i4>
      </vt:variant>
      <vt:variant>
        <vt:i4>366</vt:i4>
      </vt:variant>
      <vt:variant>
        <vt:i4>0</vt:i4>
      </vt:variant>
      <vt:variant>
        <vt:i4>5</vt:i4>
      </vt:variant>
      <vt:variant>
        <vt:lpwstr>\\OsensaView</vt:lpwstr>
      </vt:variant>
      <vt:variant>
        <vt:lpwstr/>
      </vt:variant>
      <vt:variant>
        <vt:i4>4063286</vt:i4>
      </vt:variant>
      <vt:variant>
        <vt:i4>363</vt:i4>
      </vt:variant>
      <vt:variant>
        <vt:i4>0</vt:i4>
      </vt:variant>
      <vt:variant>
        <vt:i4>5</vt:i4>
      </vt:variant>
      <vt:variant>
        <vt:lpwstr>\\OsensaView</vt:lpwstr>
      </vt:variant>
      <vt:variant>
        <vt:lpwstr/>
      </vt:variant>
      <vt:variant>
        <vt:i4>3866668</vt:i4>
      </vt:variant>
      <vt:variant>
        <vt:i4>360</vt:i4>
      </vt:variant>
      <vt:variant>
        <vt:i4>0</vt:i4>
      </vt:variant>
      <vt:variant>
        <vt:i4>5</vt:i4>
      </vt:variant>
      <vt:variant>
        <vt:lpwstr>https://fluenceenergy.sharepoint.com/:f:/r/sites/nextgen/Shared Documents/Controls HW and SW/NextGen Controller Workstream/Vendor Info/Sensors/Osensa?csf=1&amp;web=1&amp;e=QDfdqG</vt:lpwstr>
      </vt:variant>
      <vt:variant>
        <vt:lpwstr/>
      </vt:variant>
      <vt:variant>
        <vt:i4>4587607</vt:i4>
      </vt:variant>
      <vt:variant>
        <vt:i4>357</vt:i4>
      </vt:variant>
      <vt:variant>
        <vt:i4>0</vt:i4>
      </vt:variant>
      <vt:variant>
        <vt:i4>5</vt:i4>
      </vt:variant>
      <vt:variant>
        <vt:lpwstr>https://fluenceenergy.sharepoint.com/:f:/r/sites/nextgen/Shared Documents/Controls HW and SW/NextGen Controller Workstream/Device Images?csf=1&amp;web=1&amp;e=lMdQuT</vt:lpwstr>
      </vt:variant>
      <vt:variant>
        <vt:lpwstr/>
      </vt:variant>
      <vt:variant>
        <vt:i4>6291486</vt:i4>
      </vt:variant>
      <vt:variant>
        <vt:i4>354</vt:i4>
      </vt:variant>
      <vt:variant>
        <vt:i4>0</vt:i4>
      </vt:variant>
      <vt:variant>
        <vt:i4>5</vt:i4>
      </vt:variant>
      <vt:variant>
        <vt:lpwstr>https://www.balena.io/etcher/?ref=etcher_footer</vt:lpwstr>
      </vt:variant>
      <vt:variant>
        <vt:lpwstr/>
      </vt:variant>
      <vt:variant>
        <vt:i4>4653057</vt:i4>
      </vt:variant>
      <vt:variant>
        <vt:i4>351</vt:i4>
      </vt:variant>
      <vt:variant>
        <vt:i4>0</vt:i4>
      </vt:variant>
      <vt:variant>
        <vt:i4>5</vt:i4>
      </vt:variant>
      <vt:variant>
        <vt:lpwstr>https://sourceforge.net/projects/qmodmaster/</vt:lpwstr>
      </vt:variant>
      <vt:variant>
        <vt:lpwstr/>
      </vt:variant>
      <vt:variant>
        <vt:i4>7077940</vt:i4>
      </vt:variant>
      <vt:variant>
        <vt:i4>348</vt:i4>
      </vt:variant>
      <vt:variant>
        <vt:i4>0</vt:i4>
      </vt:variant>
      <vt:variant>
        <vt:i4>5</vt:i4>
      </vt:variant>
      <vt:variant>
        <vt:lpwstr>https://www.chiark.greenend.org.uk/~sgtatham/putty/latest.html</vt:lpwstr>
      </vt:variant>
      <vt:variant>
        <vt:lpwstr/>
      </vt:variant>
      <vt:variant>
        <vt:i4>3932221</vt:i4>
      </vt:variant>
      <vt:variant>
        <vt:i4>345</vt:i4>
      </vt:variant>
      <vt:variant>
        <vt:i4>0</vt:i4>
      </vt:variant>
      <vt:variant>
        <vt:i4>5</vt:i4>
      </vt:variant>
      <vt:variant>
        <vt:lpwstr>https://www.reichelt.de/raspberry-pi-usb-rs485-interface-ch340c-rpi-usb-rs485-p242783.html?r=1</vt:lpwstr>
      </vt:variant>
      <vt:variant>
        <vt:lpwstr/>
      </vt:variant>
      <vt:variant>
        <vt:i4>5374006</vt:i4>
      </vt:variant>
      <vt:variant>
        <vt:i4>342</vt:i4>
      </vt:variant>
      <vt:variant>
        <vt:i4>0</vt:i4>
      </vt:variant>
      <vt:variant>
        <vt:i4>5</vt:i4>
      </vt:variant>
      <vt:variant>
        <vt:lpwstr>https://www.reichelt.de/microsdhc-card-32gb-samsung-evo-plus-sams-mb-mc32ga-p207608.html?&amp;trstct=pol_0&amp;nbc=1</vt:lpwstr>
      </vt:variant>
      <vt:variant>
        <vt:lpwstr/>
      </vt:variant>
      <vt:variant>
        <vt:i4>3932188</vt:i4>
      </vt:variant>
      <vt:variant>
        <vt:i4>339</vt:i4>
      </vt:variant>
      <vt:variant>
        <vt:i4>0</vt:i4>
      </vt:variant>
      <vt:variant>
        <vt:i4>5</vt:i4>
      </vt:variant>
      <vt:variant>
        <vt:lpwstr>https://www.reichelt.de/logilink-usb-3-0-zu-gigabit-ethernet-adapter-logilink-ua0184a-p187303.html?&amp;trstct=pol_7&amp;nbc=1</vt:lpwstr>
      </vt:variant>
      <vt:variant>
        <vt:lpwstr/>
      </vt:variant>
      <vt:variant>
        <vt:i4>1835069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_Toc59524595</vt:lpwstr>
      </vt:variant>
      <vt:variant>
        <vt:i4>1900605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_Toc59524594</vt:lpwstr>
      </vt:variant>
      <vt:variant>
        <vt:i4>1703997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_Toc59524593</vt:lpwstr>
      </vt:variant>
      <vt:variant>
        <vt:i4>1769533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_Toc59524592</vt:lpwstr>
      </vt:variant>
      <vt:variant>
        <vt:i4>1572925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_Toc59524591</vt:lpwstr>
      </vt:variant>
      <vt:variant>
        <vt:i4>1638461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_Toc59524590</vt:lpwstr>
      </vt:variant>
      <vt:variant>
        <vt:i4>1048636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_Toc59524589</vt:lpwstr>
      </vt:variant>
      <vt:variant>
        <vt:i4>1114172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_Toc59524588</vt:lpwstr>
      </vt:variant>
      <vt:variant>
        <vt:i4>1966140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_Toc59524587</vt:lpwstr>
      </vt:variant>
      <vt:variant>
        <vt:i4>2031676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_Toc59524586</vt:lpwstr>
      </vt:variant>
      <vt:variant>
        <vt:i4>1835068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_Toc59524585</vt:lpwstr>
      </vt:variant>
      <vt:variant>
        <vt:i4>1900604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_Toc59524584</vt:lpwstr>
      </vt:variant>
      <vt:variant>
        <vt:i4>1703996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_Toc59524583</vt:lpwstr>
      </vt:variant>
      <vt:variant>
        <vt:i4>1769532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_Toc59524582</vt:lpwstr>
      </vt:variant>
      <vt:variant>
        <vt:i4>1572924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_Toc59524581</vt:lpwstr>
      </vt:variant>
      <vt:variant>
        <vt:i4>1638460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_Toc59524580</vt:lpwstr>
      </vt:variant>
      <vt:variant>
        <vt:i4>1048627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_Toc59524579</vt:lpwstr>
      </vt:variant>
      <vt:variant>
        <vt:i4>1114163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_Toc59524578</vt:lpwstr>
      </vt:variant>
      <vt:variant>
        <vt:i4>1966131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_Toc59524577</vt:lpwstr>
      </vt:variant>
      <vt:variant>
        <vt:i4>2031667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_Toc59524576</vt:lpwstr>
      </vt:variant>
      <vt:variant>
        <vt:i4>1835059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_Toc59524575</vt:lpwstr>
      </vt:variant>
      <vt:variant>
        <vt:i4>1900595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_Toc59524574</vt:lpwstr>
      </vt:variant>
      <vt:variant>
        <vt:i4>1703987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_Toc59524573</vt:lpwstr>
      </vt:variant>
      <vt:variant>
        <vt:i4>1769523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_Toc59524572</vt:lpwstr>
      </vt:variant>
      <vt:variant>
        <vt:i4>1572915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_Toc59524571</vt:lpwstr>
      </vt:variant>
      <vt:variant>
        <vt:i4>1638451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_Toc59524570</vt:lpwstr>
      </vt:variant>
      <vt:variant>
        <vt:i4>1048626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_Toc59524569</vt:lpwstr>
      </vt:variant>
      <vt:variant>
        <vt:i4>1114162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_Toc59524568</vt:lpwstr>
      </vt:variant>
      <vt:variant>
        <vt:i4>1966130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_Toc59524567</vt:lpwstr>
      </vt:variant>
      <vt:variant>
        <vt:i4>2031666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_Toc59524566</vt:lpwstr>
      </vt:variant>
      <vt:variant>
        <vt:i4>1835058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_Toc59524565</vt:lpwstr>
      </vt:variant>
      <vt:variant>
        <vt:i4>1900594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_Toc59524564</vt:lpwstr>
      </vt:variant>
      <vt:variant>
        <vt:i4>1703986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_Toc59524563</vt:lpwstr>
      </vt:variant>
      <vt:variant>
        <vt:i4>1769522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_Toc59524562</vt:lpwstr>
      </vt:variant>
      <vt:variant>
        <vt:i4>1572914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_Toc59524561</vt:lpwstr>
      </vt:variant>
      <vt:variant>
        <vt:i4>1638450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_Toc59524560</vt:lpwstr>
      </vt:variant>
      <vt:variant>
        <vt:i4>1048625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_Toc59524559</vt:lpwstr>
      </vt:variant>
      <vt:variant>
        <vt:i4>1114161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_Toc59524558</vt:lpwstr>
      </vt:variant>
      <vt:variant>
        <vt:i4>1966129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_Toc59524557</vt:lpwstr>
      </vt:variant>
      <vt:variant>
        <vt:i4>2031665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_Toc59524556</vt:lpwstr>
      </vt:variant>
      <vt:variant>
        <vt:i4>1835057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_Toc59524555</vt:lpwstr>
      </vt:variant>
      <vt:variant>
        <vt:i4>1900593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_Toc59524554</vt:lpwstr>
      </vt:variant>
      <vt:variant>
        <vt:i4>1703985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_Toc59524553</vt:lpwstr>
      </vt:variant>
      <vt:variant>
        <vt:i4>1769521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_Toc59524552</vt:lpwstr>
      </vt:variant>
      <vt:variant>
        <vt:i4>1572913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_Toc59524551</vt:lpwstr>
      </vt:variant>
      <vt:variant>
        <vt:i4>1638449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_Toc59524550</vt:lpwstr>
      </vt:variant>
      <vt:variant>
        <vt:i4>1048624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_Toc59524549</vt:lpwstr>
      </vt:variant>
      <vt:variant>
        <vt:i4>1114160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_Toc59524548</vt:lpwstr>
      </vt:variant>
      <vt:variant>
        <vt:i4>1966128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_Toc59524547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_Toc59524546</vt:lpwstr>
      </vt:variant>
      <vt:variant>
        <vt:i4>1835056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_Toc59524545</vt:lpwstr>
      </vt:variant>
      <vt:variant>
        <vt:i4>1900592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_Toc59524544</vt:lpwstr>
      </vt:variant>
      <vt:variant>
        <vt:i4>1703984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_Toc59524543</vt:lpwstr>
      </vt:variant>
      <vt:variant>
        <vt:i4>1769520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_Toc59524542</vt:lpwstr>
      </vt:variant>
      <vt:variant>
        <vt:i4>1572912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_Toc59524541</vt:lpwstr>
      </vt:variant>
      <vt:variant>
        <vt:i4>1638448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_Toc59524540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Cube Humidity Controller - Documentation</dc:title>
  <dc:subject>Leaf Controller</dc:subject>
  <dc:creator>Dr. Boris Kajganic &lt;DE ERL TEC EM&gt;</dc:creator>
  <cp:keywords>Leaf Controller</cp:keywords>
  <dc:description/>
  <cp:lastModifiedBy>Georg Kordowich &lt;DE ERL TEC IN&gt;</cp:lastModifiedBy>
  <cp:revision>246</cp:revision>
  <cp:lastPrinted>2020-12-22T19:16:00Z</cp:lastPrinted>
  <dcterms:created xsi:type="dcterms:W3CDTF">2021-02-16T14:55:00Z</dcterms:created>
  <dcterms:modified xsi:type="dcterms:W3CDTF">2021-02-24T13:06:00Z</dcterms:modified>
  <cp:category>Testing Procedure</cp:category>
  <cp:contentStatus>In Progress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0x010100A78C1AD2573EBC45B29F616012353BF7</vt:lpwstr>
  </property>
  <property fmtid="{D5CDD505-2E9C-101B-9397-08002B2CF9AE}" pid="3" name="_dlc_DocIdItemGuid">
    <vt:lpwstr>3d70dea8-c1ce-4794-a5b7-b6db00aa0b46</vt:lpwstr>
  </property>
</Properties>
</file>