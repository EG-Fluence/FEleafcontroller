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en-US"/>
        </w:rPr>
        <w:id w:val="-759211366"/>
        <w:docPartObj>
          <w:docPartGallery w:val="Cover Pages"/>
          <w:docPartUnique/>
        </w:docPartObj>
      </w:sdtPr>
      <w:sdtEndPr/>
      <w:sdtContent>
        <w:p w14:paraId="7F46B0B8" w14:textId="77777777" w:rsidR="008E0E4E" w:rsidRPr="00996291" w:rsidRDefault="008E0E4E">
          <w:pPr>
            <w:rPr>
              <w:lang w:val="en-US"/>
            </w:rPr>
          </w:pPr>
        </w:p>
        <w:p w14:paraId="55F678EE" w14:textId="77777777" w:rsidR="00A35070" w:rsidRPr="00996291" w:rsidRDefault="008E0E4E">
          <w:pPr>
            <w:spacing w:line="264" w:lineRule="auto"/>
            <w:rPr>
              <w:lang w:val="en-US"/>
            </w:rPr>
          </w:pPr>
          <w:r w:rsidRPr="00996291">
            <w:rPr>
              <w:noProof/>
              <w:lang w:val="en-US"/>
            </w:rPr>
            <mc:AlternateContent>
              <mc:Choice Requires="wps">
                <w:drawing>
                  <wp:anchor distT="0" distB="0" distL="182880" distR="182880" simplePos="0" relativeHeight="251658240" behindDoc="0" locked="0" layoutInCell="1" allowOverlap="1" wp14:anchorId="014A2BBC" wp14:editId="157C8179">
                    <wp:simplePos x="0" y="0"/>
                    <wp:positionH relativeFrom="margin">
                      <wp:posOffset>671830</wp:posOffset>
                    </wp:positionH>
                    <wp:positionV relativeFrom="page">
                      <wp:posOffset>1909738</wp:posOffset>
                    </wp:positionV>
                    <wp:extent cx="4686300" cy="6720840"/>
                    <wp:effectExtent l="0" t="0" r="10160" b="14605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9A61A1" w14:textId="6F0B8AC7" w:rsidR="00A77F32" w:rsidRDefault="00FB7E50" w:rsidP="008E0E4E">
                                <w:pPr>
                                  <w:pStyle w:val="NoSpacing"/>
                                  <w:spacing w:before="40" w:after="560" w:line="216" w:lineRule="auto"/>
                                  <w:jc w:val="center"/>
                                  <w:rPr>
                                    <w:color w:val="284C9C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Style w:val="TitleCha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TitleChar"/>
                                    </w:rPr>
                                  </w:sdtEndPr>
                                  <w:sdtContent>
                                    <w:r w:rsidR="007E7F46">
                                      <w:rPr>
                                        <w:rStyle w:val="TitleChar"/>
                                      </w:rPr>
                                      <w:t>Cube Humidity Controller - Documentation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606562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FA013F6" w14:textId="2AC65B25" w:rsidR="00A77F32" w:rsidRDefault="00A77F32" w:rsidP="008E0E4E">
                                    <w:pPr>
                                      <w:pStyle w:val="NoSpacing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606562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606562" w:themeColor="accent5" w:themeShade="80"/>
                                        <w:sz w:val="28"/>
                                        <w:szCs w:val="28"/>
                                      </w:rPr>
                                      <w:t>Leaf Controller</w:t>
                                    </w:r>
                                  </w:p>
                                </w:sdtContent>
                              </w:sdt>
                              <w:p w14:paraId="1B2AA03B" w14:textId="77777777" w:rsidR="00A77F32" w:rsidRDefault="00A77F32" w:rsidP="008E0E4E">
                                <w:pPr>
                                  <w:pStyle w:val="NoSpacing"/>
                                  <w:spacing w:before="40" w:after="40"/>
                                  <w:jc w:val="center"/>
                                  <w:rPr>
                                    <w:caps/>
                                    <w:color w:val="606562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51C56F" w14:textId="77777777" w:rsidR="00A77F32" w:rsidRDefault="00A77F32" w:rsidP="008E0E4E">
                                <w:pPr>
                                  <w:pStyle w:val="NoSpacing"/>
                                  <w:spacing w:before="40" w:after="40"/>
                                  <w:jc w:val="center"/>
                                  <w:rPr>
                                    <w:caps/>
                                    <w:color w:val="606562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5101089" w14:textId="15F0F9B8" w:rsidR="00A77F32" w:rsidRDefault="00A77F32" w:rsidP="005A3BB7">
                                <w:pPr>
                                  <w:jc w:val="center"/>
                                </w:pPr>
                                <w:r>
                                  <w:t>[</w:t>
                                </w:r>
                                <w:r w:rsidR="007E7F46">
                                  <w:t>24</w:t>
                                </w:r>
                                <w:r w:rsidR="00EF5E59">
                                  <w:rPr>
                                    <w:vertAlign w:val="superscript"/>
                                  </w:rPr>
                                  <w:t>th</w:t>
                                </w:r>
                                <w:r>
                                  <w:t xml:space="preserve"> </w:t>
                                </w:r>
                                <w:r w:rsidR="00362B8F">
                                  <w:t>February</w:t>
                                </w:r>
                                <w:r>
                                  <w:t xml:space="preserve"> 202</w:t>
                                </w:r>
                                <w:r w:rsidR="00EF5E59">
                                  <w:t>1</w:t>
                                </w:r>
                                <w:r>
                                  <w:t>]</w:t>
                                </w:r>
                              </w:p>
                              <w:p w14:paraId="6457301C" w14:textId="77777777" w:rsidR="00A77F32" w:rsidRDefault="00A77F32" w:rsidP="008E0E4E">
                                <w:pPr>
                                  <w:jc w:val="center"/>
                                </w:pPr>
                              </w:p>
                              <w:p w14:paraId="7FDD81ED" w14:textId="30B15A93" w:rsidR="00A77F32" w:rsidRDefault="00A77F32" w:rsidP="008E7340">
                                <w:pPr>
                                  <w:ind w:left="2160"/>
                                </w:pPr>
                                <w:r>
                                  <w:t>Document Control Number:</w:t>
                                </w:r>
                              </w:p>
                              <w:p w14:paraId="6FCE668B" w14:textId="7FD5DED8" w:rsidR="00A77F32" w:rsidRDefault="00A77F32" w:rsidP="008E7340">
                                <w:pPr>
                                  <w:ind w:left="2160"/>
                                </w:pPr>
                                <w:r>
                                  <w:t xml:space="preserve">Revision Number: </w:t>
                                </w:r>
                                <w:bookmarkStart w:id="0" w:name="RevNumb"/>
                                <w:bookmarkEnd w:id="0"/>
                                <w:r w:rsidR="00362B8F">
                                  <w:t>0.1</w:t>
                                </w:r>
                              </w:p>
                              <w:p w14:paraId="5C40CFAA" w14:textId="77777777" w:rsidR="00A77F32" w:rsidRDefault="00A77F32" w:rsidP="008E7340">
                                <w:pPr>
                                  <w:ind w:left="2160"/>
                                </w:pPr>
                                <w:r>
                                  <w:t>Expiration Date:</w:t>
                                </w:r>
                              </w:p>
                              <w:p w14:paraId="3D6B9FA0" w14:textId="77777777" w:rsidR="00A77F32" w:rsidRDefault="00A77F32" w:rsidP="008E7340">
                                <w:pPr>
                                  <w:ind w:left="2160"/>
                                </w:pPr>
                              </w:p>
                              <w:p w14:paraId="64D7820F" w14:textId="77777777" w:rsidR="00A77F32" w:rsidRDefault="00A77F32" w:rsidP="008E7340">
                                <w:pPr>
                                  <w:ind w:left="2160"/>
                                </w:pPr>
                              </w:p>
                              <w:p w14:paraId="3AA5577C" w14:textId="0828B0EE" w:rsidR="00A77F32" w:rsidRDefault="00A77F32" w:rsidP="008E7340">
                                <w:pPr>
                                  <w:ind w:left="2160"/>
                                </w:pPr>
                                <w:r>
                                  <w:t xml:space="preserve">Author: </w:t>
                                </w:r>
                                <w:r w:rsidR="00E348E0">
                                  <w:t>Kai Weber</w:t>
                                </w:r>
                              </w:p>
                              <w:p w14:paraId="741A084F" w14:textId="77777777" w:rsidR="00A77F32" w:rsidRDefault="00A77F32" w:rsidP="008E7340">
                                <w:pPr>
                                  <w:ind w:left="2160"/>
                                </w:pPr>
                              </w:p>
                              <w:p w14:paraId="25BDBDDB" w14:textId="77777777" w:rsidR="00A77F32" w:rsidRDefault="00A77F32" w:rsidP="008E7340">
                                <w:pPr>
                                  <w:ind w:left="2160"/>
                                </w:pPr>
                                <w:r>
                                  <w:br/>
                                  <w:t>Approval: ____________________________________</w:t>
                                </w:r>
                              </w:p>
                              <w:p w14:paraId="7B293779" w14:textId="77777777" w:rsidR="00A77F32" w:rsidRPr="008E0E4E" w:rsidRDefault="00A77F32" w:rsidP="008E0E4E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14A2BB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52.9pt;margin-top:150.35pt;width:369pt;height:529.2pt;z-index:251658240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" filled="f" stroked="f" strokeweight=".5pt">
                    <v:textbox style="mso-fit-shape-to-text:t" inset="0,0,0,0">
                      <w:txbxContent>
                        <w:p w14:paraId="0A9A61A1" w14:textId="6F0B8AC7" w:rsidR="00A77F32" w:rsidRDefault="00C470EA" w:rsidP="008E0E4E">
                          <w:pPr>
                            <w:pStyle w:val="NoSpacing"/>
                            <w:spacing w:before="40" w:after="560" w:line="216" w:lineRule="auto"/>
                            <w:jc w:val="center"/>
                            <w:rPr>
                              <w:color w:val="284C9C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Style w:val="TitleCha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Style w:val="TitleChar"/>
                              </w:rPr>
                            </w:sdtEndPr>
                            <w:sdtContent>
                              <w:r w:rsidR="007E7F46">
                                <w:rPr>
                                  <w:rStyle w:val="TitleChar"/>
                                </w:rPr>
                                <w:t>Cube Humidity Controller - Documentation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606562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FA013F6" w14:textId="2AC65B25" w:rsidR="00A77F32" w:rsidRDefault="00A77F32" w:rsidP="008E0E4E">
                              <w:pPr>
                                <w:pStyle w:val="NoSpacing"/>
                                <w:spacing w:before="40" w:after="40"/>
                                <w:jc w:val="center"/>
                                <w:rPr>
                                  <w:caps/>
                                  <w:color w:val="606562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606562" w:themeColor="accent5" w:themeShade="80"/>
                                  <w:sz w:val="28"/>
                                  <w:szCs w:val="28"/>
                                </w:rPr>
                                <w:t>Leaf Controller</w:t>
                              </w:r>
                            </w:p>
                          </w:sdtContent>
                        </w:sdt>
                        <w:p w14:paraId="1B2AA03B" w14:textId="77777777" w:rsidR="00A77F32" w:rsidRDefault="00A77F32" w:rsidP="008E0E4E">
                          <w:pPr>
                            <w:pStyle w:val="NoSpacing"/>
                            <w:spacing w:before="40" w:after="40"/>
                            <w:jc w:val="center"/>
                            <w:rPr>
                              <w:caps/>
                              <w:color w:val="606562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4D51C56F" w14:textId="77777777" w:rsidR="00A77F32" w:rsidRDefault="00A77F32" w:rsidP="008E0E4E">
                          <w:pPr>
                            <w:pStyle w:val="NoSpacing"/>
                            <w:spacing w:before="40" w:after="40"/>
                            <w:jc w:val="center"/>
                            <w:rPr>
                              <w:caps/>
                              <w:color w:val="606562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55101089" w14:textId="15F0F9B8" w:rsidR="00A77F32" w:rsidRDefault="00A77F32" w:rsidP="005A3BB7">
                          <w:pPr>
                            <w:jc w:val="center"/>
                          </w:pPr>
                          <w:r>
                            <w:t>[</w:t>
                          </w:r>
                          <w:r w:rsidR="007E7F46">
                            <w:t>24</w:t>
                          </w:r>
                          <w:r w:rsidR="00EF5E59">
                            <w:rPr>
                              <w:vertAlign w:val="superscript"/>
                            </w:rPr>
                            <w:t>th</w:t>
                          </w:r>
                          <w:r>
                            <w:t xml:space="preserve"> </w:t>
                          </w:r>
                          <w:r w:rsidR="00362B8F">
                            <w:t>February</w:t>
                          </w:r>
                          <w:r>
                            <w:t xml:space="preserve"> 202</w:t>
                          </w:r>
                          <w:r w:rsidR="00EF5E59">
                            <w:t>1</w:t>
                          </w:r>
                          <w:r>
                            <w:t>]</w:t>
                          </w:r>
                        </w:p>
                        <w:p w14:paraId="6457301C" w14:textId="77777777" w:rsidR="00A77F32" w:rsidRDefault="00A77F32" w:rsidP="008E0E4E">
                          <w:pPr>
                            <w:jc w:val="center"/>
                          </w:pPr>
                        </w:p>
                        <w:p w14:paraId="7FDD81ED" w14:textId="30B15A93" w:rsidR="00A77F32" w:rsidRDefault="00A77F32" w:rsidP="008E7340">
                          <w:pPr>
                            <w:ind w:left="2160"/>
                          </w:pPr>
                          <w:r>
                            <w:t>Document Control Number:</w:t>
                          </w:r>
                        </w:p>
                        <w:p w14:paraId="6FCE668B" w14:textId="7FD5DED8" w:rsidR="00A77F32" w:rsidRDefault="00A77F32" w:rsidP="008E7340">
                          <w:pPr>
                            <w:ind w:left="2160"/>
                          </w:pPr>
                          <w:r>
                            <w:t xml:space="preserve">Revision Number: </w:t>
                          </w:r>
                          <w:bookmarkStart w:id="1" w:name="RevNumb"/>
                          <w:bookmarkEnd w:id="1"/>
                          <w:r w:rsidR="00362B8F">
                            <w:t>0.1</w:t>
                          </w:r>
                        </w:p>
                        <w:p w14:paraId="5C40CFAA" w14:textId="77777777" w:rsidR="00A77F32" w:rsidRDefault="00A77F32" w:rsidP="008E7340">
                          <w:pPr>
                            <w:ind w:left="2160"/>
                          </w:pPr>
                          <w:r>
                            <w:t>Expiration Date:</w:t>
                          </w:r>
                        </w:p>
                        <w:p w14:paraId="3D6B9FA0" w14:textId="77777777" w:rsidR="00A77F32" w:rsidRDefault="00A77F32" w:rsidP="008E7340">
                          <w:pPr>
                            <w:ind w:left="2160"/>
                          </w:pPr>
                        </w:p>
                        <w:p w14:paraId="64D7820F" w14:textId="77777777" w:rsidR="00A77F32" w:rsidRDefault="00A77F32" w:rsidP="008E7340">
                          <w:pPr>
                            <w:ind w:left="2160"/>
                          </w:pPr>
                        </w:p>
                        <w:p w14:paraId="3AA5577C" w14:textId="0828B0EE" w:rsidR="00A77F32" w:rsidRDefault="00A77F32" w:rsidP="008E7340">
                          <w:pPr>
                            <w:ind w:left="2160"/>
                          </w:pPr>
                          <w:r>
                            <w:t xml:space="preserve">Author: </w:t>
                          </w:r>
                          <w:r w:rsidR="00E348E0">
                            <w:t>Kai Weber</w:t>
                          </w:r>
                        </w:p>
                        <w:p w14:paraId="741A084F" w14:textId="77777777" w:rsidR="00A77F32" w:rsidRDefault="00A77F32" w:rsidP="008E7340">
                          <w:pPr>
                            <w:ind w:left="2160"/>
                          </w:pPr>
                        </w:p>
                        <w:p w14:paraId="25BDBDDB" w14:textId="77777777" w:rsidR="00A77F32" w:rsidRDefault="00A77F32" w:rsidP="008E7340">
                          <w:pPr>
                            <w:ind w:left="2160"/>
                          </w:pPr>
                          <w:r>
                            <w:br/>
                            <w:t>Approval: ____________________________________</w:t>
                          </w:r>
                        </w:p>
                        <w:p w14:paraId="7B293779" w14:textId="77777777" w:rsidR="00A77F32" w:rsidRPr="008E0E4E" w:rsidRDefault="00A77F32" w:rsidP="008E0E4E">
                          <w:pPr>
                            <w:jc w:val="center"/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996291">
            <w:rPr>
              <w:lang w:val="en-US"/>
            </w:rPr>
            <w:br w:type="page"/>
          </w:r>
        </w:p>
        <w:p w14:paraId="6B8A267D" w14:textId="77777777" w:rsidR="00A35070" w:rsidRPr="00996291" w:rsidRDefault="00A35070" w:rsidP="00A35070">
          <w:pPr>
            <w:pStyle w:val="TOCHeading"/>
            <w:rPr>
              <w:lang w:val="en-US"/>
            </w:rPr>
          </w:pPr>
          <w:r w:rsidRPr="00996291">
            <w:rPr>
              <w:lang w:val="en-US"/>
            </w:rPr>
            <w:lastRenderedPageBreak/>
            <w:t>Revision History</w:t>
          </w:r>
        </w:p>
        <w:p w14:paraId="2DF3760F" w14:textId="77777777" w:rsidR="00A35070" w:rsidRPr="00996291" w:rsidRDefault="00A35070">
          <w:pPr>
            <w:spacing w:line="264" w:lineRule="auto"/>
            <w:rPr>
              <w:lang w:val="en-US"/>
            </w:rPr>
          </w:pPr>
        </w:p>
        <w:tbl>
          <w:tblPr>
            <w:tblStyle w:val="FluenceTableStyle1"/>
            <w:tblW w:w="0" w:type="auto"/>
            <w:tblLook w:val="04A0" w:firstRow="1" w:lastRow="0" w:firstColumn="1" w:lastColumn="0" w:noHBand="0" w:noVBand="1"/>
          </w:tblPr>
          <w:tblGrid>
            <w:gridCol w:w="2547"/>
            <w:gridCol w:w="2128"/>
            <w:gridCol w:w="4675"/>
          </w:tblGrid>
          <w:tr w:rsidR="00A35070" w:rsidRPr="00996291" w14:paraId="1F489FB7" w14:textId="77777777" w:rsidTr="00C66EE8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2547" w:type="dxa"/>
              </w:tcPr>
              <w:p w14:paraId="7004DF9C" w14:textId="77777777" w:rsidR="00A35070" w:rsidRPr="00996291" w:rsidRDefault="008804E2">
                <w:pPr>
                  <w:spacing w:line="264" w:lineRule="auto"/>
                  <w:rPr>
                    <w:lang w:val="en-US"/>
                  </w:rPr>
                </w:pPr>
                <w:r w:rsidRPr="00996291">
                  <w:rPr>
                    <w:lang w:val="en-US"/>
                  </w:rPr>
                  <w:t>Date</w:t>
                </w:r>
              </w:p>
            </w:tc>
            <w:tc>
              <w:tcPr>
                <w:tcW w:w="2128" w:type="dxa"/>
              </w:tcPr>
              <w:p w14:paraId="06034C6D" w14:textId="77777777" w:rsidR="00A35070" w:rsidRPr="00996291" w:rsidRDefault="008804E2">
                <w:pPr>
                  <w:spacing w:line="264" w:lineRule="auto"/>
                  <w:rPr>
                    <w:lang w:val="en-US"/>
                  </w:rPr>
                </w:pPr>
                <w:r w:rsidRPr="00996291">
                  <w:rPr>
                    <w:lang w:val="en-US"/>
                  </w:rPr>
                  <w:t>Revision Number</w:t>
                </w:r>
              </w:p>
            </w:tc>
            <w:tc>
              <w:tcPr>
                <w:tcW w:w="4675" w:type="dxa"/>
              </w:tcPr>
              <w:p w14:paraId="4797A2AD" w14:textId="77777777" w:rsidR="00A35070" w:rsidRPr="00996291" w:rsidRDefault="008804E2">
                <w:pPr>
                  <w:spacing w:line="264" w:lineRule="auto"/>
                  <w:rPr>
                    <w:lang w:val="en-US"/>
                  </w:rPr>
                </w:pPr>
                <w:r w:rsidRPr="00996291">
                  <w:rPr>
                    <w:lang w:val="en-US"/>
                  </w:rPr>
                  <w:t>Pages Affected</w:t>
                </w:r>
              </w:p>
            </w:tc>
          </w:tr>
          <w:tr w:rsidR="000C68D0" w:rsidRPr="00996291" w14:paraId="7A182E26" w14:textId="77777777" w:rsidTr="00C66EE8">
            <w:tc>
              <w:tcPr>
                <w:tcW w:w="2547" w:type="dxa"/>
              </w:tcPr>
              <w:p w14:paraId="606F9190" w14:textId="47534A45" w:rsidR="000C68D0" w:rsidRDefault="000C68D0" w:rsidP="00770DAF">
                <w:pPr>
                  <w:spacing w:line="264" w:lineRule="auto"/>
                  <w:rPr>
                    <w:lang w:val="en-US"/>
                  </w:rPr>
                </w:pPr>
                <w:r>
                  <w:rPr>
                    <w:lang w:val="en-US"/>
                  </w:rPr>
                  <w:t xml:space="preserve">20th </w:t>
                </w:r>
                <w:r w:rsidR="00633585">
                  <w:rPr>
                    <w:lang w:val="en-US"/>
                  </w:rPr>
                  <w:t>February</w:t>
                </w:r>
                <w:r>
                  <w:rPr>
                    <w:lang w:val="en-US"/>
                  </w:rPr>
                  <w:t xml:space="preserve"> 2021</w:t>
                </w:r>
              </w:p>
            </w:tc>
            <w:tc>
              <w:tcPr>
                <w:tcW w:w="2128" w:type="dxa"/>
              </w:tcPr>
              <w:p w14:paraId="33301AB4" w14:textId="09EF4456" w:rsidR="000C68D0" w:rsidRDefault="00633585" w:rsidP="00770DAF">
                <w:pPr>
                  <w:spacing w:line="264" w:lineRule="auto"/>
                  <w:rPr>
                    <w:lang w:val="en-US"/>
                  </w:rPr>
                </w:pPr>
                <w:r>
                  <w:rPr>
                    <w:lang w:val="en-US"/>
                  </w:rPr>
                  <w:t>0.1</w:t>
                </w:r>
              </w:p>
            </w:tc>
            <w:tc>
              <w:tcPr>
                <w:tcW w:w="4675" w:type="dxa"/>
              </w:tcPr>
              <w:p w14:paraId="577D399D" w14:textId="57F00D23" w:rsidR="000C68D0" w:rsidRDefault="00633585" w:rsidP="00770DAF">
                <w:pPr>
                  <w:spacing w:line="264" w:lineRule="auto"/>
                  <w:rPr>
                    <w:lang w:val="en-US"/>
                  </w:rPr>
                </w:pPr>
                <w:r>
                  <w:rPr>
                    <w:lang w:val="en-US"/>
                  </w:rPr>
                  <w:t>Initial release</w:t>
                </w:r>
              </w:p>
            </w:tc>
          </w:tr>
        </w:tbl>
        <w:p w14:paraId="76A98BE7" w14:textId="77777777" w:rsidR="00A35070" w:rsidRPr="00996291" w:rsidRDefault="00A35070" w:rsidP="00A35070">
          <w:pPr>
            <w:spacing w:line="264" w:lineRule="auto"/>
            <w:jc w:val="both"/>
            <w:rPr>
              <w:lang w:val="en-US"/>
            </w:rPr>
          </w:pPr>
          <w:r w:rsidRPr="00996291"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n-US"/>
        </w:rPr>
        <w:id w:val="1238360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691806" w14:textId="77777777" w:rsidR="00F94925" w:rsidRPr="00996291" w:rsidRDefault="00F94925" w:rsidP="008208C2">
          <w:pPr>
            <w:pStyle w:val="TOCHeading"/>
            <w:rPr>
              <w:lang w:val="en-US"/>
            </w:rPr>
          </w:pPr>
          <w:r w:rsidRPr="00996291">
            <w:rPr>
              <w:lang w:val="en-US"/>
            </w:rPr>
            <w:t>Table of Contents</w:t>
          </w:r>
        </w:p>
        <w:p w14:paraId="67042F0E" w14:textId="5D675123" w:rsidR="00E348E0" w:rsidRDefault="00F94925">
          <w:pPr>
            <w:pStyle w:val="TOC1"/>
            <w:tabs>
              <w:tab w:val="left" w:pos="420"/>
              <w:tab w:val="right" w:leader="dot" w:pos="9350"/>
            </w:tabs>
            <w:rPr>
              <w:noProof/>
              <w:sz w:val="22"/>
              <w:szCs w:val="22"/>
              <w:lang w:val="de-DE" w:eastAsia="de-DE"/>
            </w:rPr>
          </w:pPr>
          <w:r w:rsidRPr="00996291">
            <w:rPr>
              <w:b/>
              <w:bCs/>
              <w:noProof/>
              <w:lang w:val="en-US"/>
            </w:rPr>
            <w:fldChar w:fldCharType="begin"/>
          </w:r>
          <w:r w:rsidRPr="00996291">
            <w:rPr>
              <w:b/>
              <w:bCs/>
              <w:noProof/>
              <w:lang w:val="en-US"/>
            </w:rPr>
            <w:instrText xml:space="preserve"> TOC \o "1-3" \h \z \u </w:instrText>
          </w:r>
          <w:r w:rsidRPr="00996291">
            <w:rPr>
              <w:b/>
              <w:bCs/>
              <w:noProof/>
              <w:lang w:val="en-US"/>
            </w:rPr>
            <w:fldChar w:fldCharType="separate"/>
          </w:r>
          <w:hyperlink w:anchor="_Toc85192426" w:history="1">
            <w:r w:rsidR="00E348E0" w:rsidRPr="000B7737">
              <w:rPr>
                <w:rStyle w:val="Hyperlink"/>
                <w:noProof/>
              </w:rPr>
              <w:t>1.</w:t>
            </w:r>
            <w:r w:rsidR="00E348E0">
              <w:rPr>
                <w:noProof/>
                <w:sz w:val="22"/>
                <w:szCs w:val="22"/>
                <w:lang w:val="de-DE" w:eastAsia="de-DE"/>
              </w:rPr>
              <w:tab/>
            </w:r>
            <w:r w:rsidR="00E348E0" w:rsidRPr="000B7737">
              <w:rPr>
                <w:rStyle w:val="Hyperlink"/>
                <w:noProof/>
              </w:rPr>
              <w:t>Using the Modbus Script</w:t>
            </w:r>
            <w:r w:rsidR="00E348E0">
              <w:rPr>
                <w:noProof/>
                <w:webHidden/>
              </w:rPr>
              <w:tab/>
            </w:r>
            <w:r w:rsidR="00E348E0">
              <w:rPr>
                <w:noProof/>
                <w:webHidden/>
              </w:rPr>
              <w:fldChar w:fldCharType="begin"/>
            </w:r>
            <w:r w:rsidR="00E348E0">
              <w:rPr>
                <w:noProof/>
                <w:webHidden/>
              </w:rPr>
              <w:instrText xml:space="preserve"> PAGEREF _Toc85192426 \h </w:instrText>
            </w:r>
            <w:r w:rsidR="00E348E0">
              <w:rPr>
                <w:noProof/>
                <w:webHidden/>
              </w:rPr>
            </w:r>
            <w:r w:rsidR="00E348E0">
              <w:rPr>
                <w:noProof/>
                <w:webHidden/>
              </w:rPr>
              <w:fldChar w:fldCharType="separate"/>
            </w:r>
            <w:r w:rsidR="00E348E0">
              <w:rPr>
                <w:noProof/>
                <w:webHidden/>
              </w:rPr>
              <w:t>2</w:t>
            </w:r>
            <w:r w:rsidR="00E348E0">
              <w:rPr>
                <w:noProof/>
                <w:webHidden/>
              </w:rPr>
              <w:fldChar w:fldCharType="end"/>
            </w:r>
          </w:hyperlink>
        </w:p>
        <w:p w14:paraId="268E1F1A" w14:textId="5FF6C6A7" w:rsidR="00E348E0" w:rsidRDefault="00FB7E50">
          <w:pPr>
            <w:pStyle w:val="TOC1"/>
            <w:tabs>
              <w:tab w:val="left" w:pos="420"/>
              <w:tab w:val="right" w:leader="dot" w:pos="9350"/>
            </w:tabs>
            <w:rPr>
              <w:noProof/>
              <w:sz w:val="22"/>
              <w:szCs w:val="22"/>
              <w:lang w:val="de-DE" w:eastAsia="de-DE"/>
            </w:rPr>
          </w:pPr>
          <w:hyperlink w:anchor="_Toc85192427" w:history="1">
            <w:r w:rsidR="00E348E0" w:rsidRPr="000B7737">
              <w:rPr>
                <w:rStyle w:val="Hyperlink"/>
                <w:noProof/>
              </w:rPr>
              <w:t>2.</w:t>
            </w:r>
            <w:r w:rsidR="00E348E0">
              <w:rPr>
                <w:noProof/>
                <w:sz w:val="22"/>
                <w:szCs w:val="22"/>
                <w:lang w:val="de-DE" w:eastAsia="de-DE"/>
              </w:rPr>
              <w:tab/>
            </w:r>
            <w:r w:rsidR="00E348E0" w:rsidRPr="000B7737">
              <w:rPr>
                <w:rStyle w:val="Hyperlink"/>
                <w:noProof/>
              </w:rPr>
              <w:t>Functionality</w:t>
            </w:r>
            <w:r w:rsidR="00E348E0">
              <w:rPr>
                <w:noProof/>
                <w:webHidden/>
              </w:rPr>
              <w:tab/>
            </w:r>
            <w:r w:rsidR="00E348E0">
              <w:rPr>
                <w:noProof/>
                <w:webHidden/>
              </w:rPr>
              <w:fldChar w:fldCharType="begin"/>
            </w:r>
            <w:r w:rsidR="00E348E0">
              <w:rPr>
                <w:noProof/>
                <w:webHidden/>
              </w:rPr>
              <w:instrText xml:space="preserve"> PAGEREF _Toc85192427 \h </w:instrText>
            </w:r>
            <w:r w:rsidR="00E348E0">
              <w:rPr>
                <w:noProof/>
                <w:webHidden/>
              </w:rPr>
            </w:r>
            <w:r w:rsidR="00E348E0">
              <w:rPr>
                <w:noProof/>
                <w:webHidden/>
              </w:rPr>
              <w:fldChar w:fldCharType="separate"/>
            </w:r>
            <w:r w:rsidR="00E348E0">
              <w:rPr>
                <w:noProof/>
                <w:webHidden/>
              </w:rPr>
              <w:t>2</w:t>
            </w:r>
            <w:r w:rsidR="00E348E0">
              <w:rPr>
                <w:noProof/>
                <w:webHidden/>
              </w:rPr>
              <w:fldChar w:fldCharType="end"/>
            </w:r>
          </w:hyperlink>
        </w:p>
        <w:p w14:paraId="354BFB51" w14:textId="42E71D25" w:rsidR="00E348E0" w:rsidRDefault="00FB7E5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val="de-DE" w:eastAsia="de-DE"/>
            </w:rPr>
          </w:pPr>
          <w:hyperlink w:anchor="_Toc85192428" w:history="1">
            <w:r w:rsidR="00E348E0" w:rsidRPr="000B7737">
              <w:rPr>
                <w:rStyle w:val="Hyperlink"/>
                <w:noProof/>
                <w:lang w:val="en-US" w:eastAsia="en-US"/>
              </w:rPr>
              <w:t>2.1</w:t>
            </w:r>
            <w:r w:rsidR="00E348E0">
              <w:rPr>
                <w:noProof/>
                <w:sz w:val="22"/>
                <w:szCs w:val="22"/>
                <w:lang w:val="de-DE" w:eastAsia="de-DE"/>
              </w:rPr>
              <w:tab/>
            </w:r>
            <w:r w:rsidR="00E348E0" w:rsidRPr="000B7737">
              <w:rPr>
                <w:rStyle w:val="Hyperlink"/>
                <w:noProof/>
                <w:lang w:val="en-US" w:eastAsia="en-US"/>
              </w:rPr>
              <w:t>Table of actions</w:t>
            </w:r>
            <w:r w:rsidR="00E348E0">
              <w:rPr>
                <w:noProof/>
                <w:webHidden/>
              </w:rPr>
              <w:tab/>
            </w:r>
            <w:r w:rsidR="00E348E0">
              <w:rPr>
                <w:noProof/>
                <w:webHidden/>
              </w:rPr>
              <w:fldChar w:fldCharType="begin"/>
            </w:r>
            <w:r w:rsidR="00E348E0">
              <w:rPr>
                <w:noProof/>
                <w:webHidden/>
              </w:rPr>
              <w:instrText xml:space="preserve"> PAGEREF _Toc85192428 \h </w:instrText>
            </w:r>
            <w:r w:rsidR="00E348E0">
              <w:rPr>
                <w:noProof/>
                <w:webHidden/>
              </w:rPr>
            </w:r>
            <w:r w:rsidR="00E348E0">
              <w:rPr>
                <w:noProof/>
                <w:webHidden/>
              </w:rPr>
              <w:fldChar w:fldCharType="separate"/>
            </w:r>
            <w:r w:rsidR="00E348E0">
              <w:rPr>
                <w:noProof/>
                <w:webHidden/>
              </w:rPr>
              <w:t>3</w:t>
            </w:r>
            <w:r w:rsidR="00E348E0">
              <w:rPr>
                <w:noProof/>
                <w:webHidden/>
              </w:rPr>
              <w:fldChar w:fldCharType="end"/>
            </w:r>
          </w:hyperlink>
        </w:p>
        <w:p w14:paraId="3EF52838" w14:textId="5B249A2B" w:rsidR="00E348E0" w:rsidRDefault="00FB7E5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val="de-DE" w:eastAsia="de-DE"/>
            </w:rPr>
          </w:pPr>
          <w:hyperlink w:anchor="_Toc85192429" w:history="1">
            <w:r w:rsidR="00E348E0" w:rsidRPr="000B7737">
              <w:rPr>
                <w:rStyle w:val="Hyperlink"/>
                <w:noProof/>
                <w:lang w:val="en-US" w:eastAsia="en-US"/>
              </w:rPr>
              <w:t>2.2</w:t>
            </w:r>
            <w:r w:rsidR="00E348E0">
              <w:rPr>
                <w:noProof/>
                <w:sz w:val="22"/>
                <w:szCs w:val="22"/>
                <w:lang w:val="de-DE" w:eastAsia="de-DE"/>
              </w:rPr>
              <w:tab/>
            </w:r>
            <w:r w:rsidR="00E348E0" w:rsidRPr="000B7737">
              <w:rPr>
                <w:rStyle w:val="Hyperlink"/>
                <w:noProof/>
                <w:lang w:val="en-US" w:eastAsia="en-US"/>
              </w:rPr>
              <w:t>SW Control Logic</w:t>
            </w:r>
            <w:r w:rsidR="00E348E0">
              <w:rPr>
                <w:noProof/>
                <w:webHidden/>
              </w:rPr>
              <w:tab/>
            </w:r>
            <w:r w:rsidR="00E348E0">
              <w:rPr>
                <w:noProof/>
                <w:webHidden/>
              </w:rPr>
              <w:fldChar w:fldCharType="begin"/>
            </w:r>
            <w:r w:rsidR="00E348E0">
              <w:rPr>
                <w:noProof/>
                <w:webHidden/>
              </w:rPr>
              <w:instrText xml:space="preserve"> PAGEREF _Toc85192429 \h </w:instrText>
            </w:r>
            <w:r w:rsidR="00E348E0">
              <w:rPr>
                <w:noProof/>
                <w:webHidden/>
              </w:rPr>
            </w:r>
            <w:r w:rsidR="00E348E0">
              <w:rPr>
                <w:noProof/>
                <w:webHidden/>
              </w:rPr>
              <w:fldChar w:fldCharType="separate"/>
            </w:r>
            <w:r w:rsidR="00E348E0">
              <w:rPr>
                <w:noProof/>
                <w:webHidden/>
              </w:rPr>
              <w:t>4</w:t>
            </w:r>
            <w:r w:rsidR="00E348E0">
              <w:rPr>
                <w:noProof/>
                <w:webHidden/>
              </w:rPr>
              <w:fldChar w:fldCharType="end"/>
            </w:r>
          </w:hyperlink>
        </w:p>
        <w:p w14:paraId="5E14C55B" w14:textId="5DD77565" w:rsidR="00E348E0" w:rsidRDefault="00FB7E50">
          <w:pPr>
            <w:pStyle w:val="TOC1"/>
            <w:tabs>
              <w:tab w:val="left" w:pos="420"/>
              <w:tab w:val="right" w:leader="dot" w:pos="9350"/>
            </w:tabs>
            <w:rPr>
              <w:noProof/>
              <w:sz w:val="22"/>
              <w:szCs w:val="22"/>
              <w:lang w:val="de-DE" w:eastAsia="de-DE"/>
            </w:rPr>
          </w:pPr>
          <w:hyperlink w:anchor="_Toc85192430" w:history="1">
            <w:r w:rsidR="00E348E0" w:rsidRPr="000B7737">
              <w:rPr>
                <w:rStyle w:val="Hyperlink"/>
                <w:noProof/>
              </w:rPr>
              <w:t>3.</w:t>
            </w:r>
            <w:r w:rsidR="00E348E0">
              <w:rPr>
                <w:noProof/>
                <w:sz w:val="22"/>
                <w:szCs w:val="22"/>
                <w:lang w:val="de-DE" w:eastAsia="de-DE"/>
              </w:rPr>
              <w:tab/>
            </w:r>
            <w:r w:rsidR="00E348E0" w:rsidRPr="000B7737">
              <w:rPr>
                <w:rStyle w:val="Hyperlink"/>
                <w:noProof/>
              </w:rPr>
              <w:t>Implementation</w:t>
            </w:r>
            <w:r w:rsidR="00E348E0">
              <w:rPr>
                <w:noProof/>
                <w:webHidden/>
              </w:rPr>
              <w:tab/>
            </w:r>
            <w:r w:rsidR="00E348E0">
              <w:rPr>
                <w:noProof/>
                <w:webHidden/>
              </w:rPr>
              <w:fldChar w:fldCharType="begin"/>
            </w:r>
            <w:r w:rsidR="00E348E0">
              <w:rPr>
                <w:noProof/>
                <w:webHidden/>
              </w:rPr>
              <w:instrText xml:space="preserve"> PAGEREF _Toc85192430 \h </w:instrText>
            </w:r>
            <w:r w:rsidR="00E348E0">
              <w:rPr>
                <w:noProof/>
                <w:webHidden/>
              </w:rPr>
            </w:r>
            <w:r w:rsidR="00E348E0">
              <w:rPr>
                <w:noProof/>
                <w:webHidden/>
              </w:rPr>
              <w:fldChar w:fldCharType="separate"/>
            </w:r>
            <w:r w:rsidR="00E348E0">
              <w:rPr>
                <w:noProof/>
                <w:webHidden/>
              </w:rPr>
              <w:t>5</w:t>
            </w:r>
            <w:r w:rsidR="00E348E0">
              <w:rPr>
                <w:noProof/>
                <w:webHidden/>
              </w:rPr>
              <w:fldChar w:fldCharType="end"/>
            </w:r>
          </w:hyperlink>
        </w:p>
        <w:p w14:paraId="3AED6F49" w14:textId="5DE42C2B" w:rsidR="00D05824" w:rsidRDefault="00F94925">
          <w:pPr>
            <w:rPr>
              <w:b/>
              <w:bCs/>
              <w:noProof/>
              <w:lang w:val="en-US"/>
            </w:rPr>
          </w:pPr>
          <w:r w:rsidRPr="00996291">
            <w:rPr>
              <w:b/>
              <w:bCs/>
              <w:noProof/>
              <w:lang w:val="en-US"/>
            </w:rPr>
            <w:fldChar w:fldCharType="end"/>
          </w:r>
        </w:p>
        <w:p w14:paraId="5AC6C7D8" w14:textId="77777777" w:rsidR="00D05824" w:rsidRDefault="00D05824">
          <w:pPr>
            <w:rPr>
              <w:b/>
              <w:bCs/>
              <w:noProof/>
              <w:lang w:val="en-US"/>
            </w:rPr>
          </w:pPr>
        </w:p>
        <w:p w14:paraId="1CA6658C" w14:textId="41D31B30" w:rsidR="00F94925" w:rsidRPr="00996291" w:rsidRDefault="00FB7E50">
          <w:pPr>
            <w:rPr>
              <w:lang w:val="en-US"/>
            </w:rPr>
          </w:pPr>
        </w:p>
      </w:sdtContent>
    </w:sdt>
    <w:p w14:paraId="12E3089D" w14:textId="51AD03DE" w:rsidR="004A7F10" w:rsidRDefault="00A009A9" w:rsidP="00010A2D">
      <w:pPr>
        <w:pStyle w:val="Heading1"/>
      </w:pPr>
      <w:bookmarkStart w:id="1" w:name="_Toc85192426"/>
      <w:r>
        <w:t>Using the Modbus Script</w:t>
      </w:r>
      <w:bookmarkEnd w:id="1"/>
    </w:p>
    <w:p w14:paraId="25DC7DCB" w14:textId="7F048367" w:rsidR="00E17173" w:rsidRDefault="00E17173" w:rsidP="004D27D0">
      <w:pPr>
        <w:rPr>
          <w:lang w:val="en-US" w:eastAsia="en-US"/>
        </w:rPr>
      </w:pPr>
      <w:r>
        <w:rPr>
          <w:lang w:val="en-US" w:eastAsia="en-US"/>
        </w:rPr>
        <w:t xml:space="preserve">The script should </w:t>
      </w:r>
      <w:proofErr w:type="gramStart"/>
      <w:r>
        <w:rPr>
          <w:lang w:val="en-US" w:eastAsia="en-US"/>
        </w:rPr>
        <w:t>be located in</w:t>
      </w:r>
      <w:proofErr w:type="gramEnd"/>
      <w:r>
        <w:rPr>
          <w:lang w:val="en-US" w:eastAsia="en-US"/>
        </w:rPr>
        <w:t xml:space="preserve"> the directory </w:t>
      </w:r>
      <w:r>
        <w:rPr>
          <w:rStyle w:val="HTMLCode"/>
          <w:rFonts w:ascii="Consolas" w:eastAsiaTheme="minorEastAsia" w:hAnsi="Consolas"/>
          <w:color w:val="24292E"/>
          <w:bdr w:val="none" w:sz="0" w:space="0" w:color="auto" w:frame="1"/>
          <w:lang w:val="en-US"/>
        </w:rPr>
        <w:t>/</w:t>
      </w:r>
      <w:proofErr w:type="spellStart"/>
      <w:r>
        <w:rPr>
          <w:rStyle w:val="HTMLCode"/>
          <w:rFonts w:ascii="Consolas" w:eastAsiaTheme="minorEastAsia" w:hAnsi="Consolas"/>
          <w:color w:val="24292E"/>
          <w:bdr w:val="none" w:sz="0" w:space="0" w:color="auto" w:frame="1"/>
          <w:lang w:val="en-US"/>
        </w:rPr>
        <w:t>usr</w:t>
      </w:r>
      <w:proofErr w:type="spellEnd"/>
      <w:r>
        <w:rPr>
          <w:rStyle w:val="HTMLCode"/>
          <w:rFonts w:ascii="Consolas" w:eastAsiaTheme="minorEastAsia" w:hAnsi="Consolas"/>
          <w:color w:val="24292E"/>
          <w:bdr w:val="none" w:sz="0" w:space="0" w:color="auto" w:frame="1"/>
          <w:lang w:val="en-US"/>
        </w:rPr>
        <w:t xml:space="preserve">/local/bin </w:t>
      </w:r>
      <w:r>
        <w:rPr>
          <w:lang w:val="en-US" w:eastAsia="en-US"/>
        </w:rPr>
        <w:t>on the banana pi. It can be started with the following command:</w:t>
      </w:r>
    </w:p>
    <w:p w14:paraId="7A1AC929" w14:textId="0072E8DE" w:rsidR="00E17173" w:rsidRPr="00472F5C" w:rsidRDefault="00E17173" w:rsidP="00E17173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  <w:lang w:val="en-US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  <w:lang w:val="en-US"/>
        </w:rPr>
        <w:t>fluence_controller.py</w:t>
      </w:r>
    </w:p>
    <w:p w14:paraId="6B320C9D" w14:textId="5014A85A" w:rsidR="00E17173" w:rsidRPr="00AB1E81" w:rsidRDefault="00E17173" w:rsidP="004D27D0">
      <w:pPr>
        <w:rPr>
          <w:lang w:val="en-US" w:eastAsia="en-US"/>
        </w:rPr>
      </w:pPr>
    </w:p>
    <w:p w14:paraId="438B5A57" w14:textId="388A0BD5" w:rsidR="00E17173" w:rsidRDefault="00AB1E81" w:rsidP="004D27D0">
      <w:pPr>
        <w:rPr>
          <w:lang w:val="en-US" w:eastAsia="en-US"/>
        </w:rPr>
      </w:pPr>
      <w:r w:rsidRPr="00AB1E81">
        <w:rPr>
          <w:lang w:val="en-US" w:eastAsia="en-US"/>
        </w:rPr>
        <w:t xml:space="preserve">The </w:t>
      </w:r>
      <w:r>
        <w:rPr>
          <w:lang w:val="en-US" w:eastAsia="en-US"/>
        </w:rPr>
        <w:t>script implements the functionality</w:t>
      </w:r>
      <w:r w:rsidR="00F72058">
        <w:rPr>
          <w:lang w:val="en-US" w:eastAsia="en-US"/>
        </w:rPr>
        <w:t>, as described in the PowerPoint presentation “Cube humidity control”.</w:t>
      </w:r>
      <w:r w:rsidR="0002428E">
        <w:rPr>
          <w:lang w:val="en-US" w:eastAsia="en-US"/>
        </w:rPr>
        <w:t xml:space="preserve"> </w:t>
      </w:r>
    </w:p>
    <w:p w14:paraId="22F4AFD7" w14:textId="200A8D32" w:rsidR="0002428E" w:rsidRDefault="0002428E" w:rsidP="004D27D0">
      <w:pPr>
        <w:rPr>
          <w:lang w:val="en-US" w:eastAsia="en-US"/>
        </w:rPr>
      </w:pPr>
    </w:p>
    <w:p w14:paraId="4FD77295" w14:textId="1753998B" w:rsidR="0002428E" w:rsidRDefault="0002428E" w:rsidP="004D27D0">
      <w:pPr>
        <w:rPr>
          <w:lang w:val="en-US" w:eastAsia="en-US"/>
        </w:rPr>
      </w:pPr>
    </w:p>
    <w:p w14:paraId="7D36340C" w14:textId="2377A64C" w:rsidR="0002428E" w:rsidRDefault="0002428E" w:rsidP="004D27D0">
      <w:pPr>
        <w:rPr>
          <w:lang w:val="en-US" w:eastAsia="en-US"/>
        </w:rPr>
      </w:pPr>
    </w:p>
    <w:p w14:paraId="403387DA" w14:textId="13EF92A9" w:rsidR="0002428E" w:rsidRDefault="0002428E" w:rsidP="004D27D0">
      <w:pPr>
        <w:rPr>
          <w:lang w:val="en-US" w:eastAsia="en-US"/>
        </w:rPr>
      </w:pPr>
    </w:p>
    <w:p w14:paraId="68DA166A" w14:textId="119AC31E" w:rsidR="0002428E" w:rsidRDefault="0002428E" w:rsidP="004D27D0">
      <w:pPr>
        <w:rPr>
          <w:lang w:val="en-US" w:eastAsia="en-US"/>
        </w:rPr>
      </w:pPr>
    </w:p>
    <w:p w14:paraId="793C0ADF" w14:textId="0F79F6F7" w:rsidR="0002428E" w:rsidRDefault="0002428E" w:rsidP="004D27D0">
      <w:pPr>
        <w:rPr>
          <w:lang w:val="en-US" w:eastAsia="en-US"/>
        </w:rPr>
      </w:pPr>
    </w:p>
    <w:p w14:paraId="55040F36" w14:textId="17C86E46" w:rsidR="0002428E" w:rsidRDefault="0002428E" w:rsidP="004D27D0">
      <w:pPr>
        <w:rPr>
          <w:lang w:val="en-US" w:eastAsia="en-US"/>
        </w:rPr>
      </w:pPr>
    </w:p>
    <w:p w14:paraId="540EA472" w14:textId="386B3BE8" w:rsidR="0002428E" w:rsidRDefault="0002428E" w:rsidP="004D27D0">
      <w:pPr>
        <w:rPr>
          <w:lang w:val="en-US" w:eastAsia="en-US"/>
        </w:rPr>
      </w:pPr>
    </w:p>
    <w:p w14:paraId="04E602EF" w14:textId="31972B9A" w:rsidR="0002428E" w:rsidRDefault="0002428E" w:rsidP="0002428E">
      <w:pPr>
        <w:pStyle w:val="Heading1"/>
      </w:pPr>
      <w:bookmarkStart w:id="2" w:name="_Toc85192427"/>
      <w:r>
        <w:t>Functionality</w:t>
      </w:r>
      <w:bookmarkEnd w:id="2"/>
    </w:p>
    <w:p w14:paraId="0F7072B6" w14:textId="576E1758" w:rsidR="0002428E" w:rsidRDefault="0002428E" w:rsidP="0002428E">
      <w:pPr>
        <w:rPr>
          <w:lang w:val="en-US" w:eastAsia="en-US"/>
        </w:rPr>
      </w:pPr>
      <w:r>
        <w:rPr>
          <w:lang w:val="en-US" w:eastAsia="en-US"/>
        </w:rPr>
        <w:t xml:space="preserve">The following table </w:t>
      </w:r>
      <w:r w:rsidR="0053259C">
        <w:rPr>
          <w:lang w:val="en-US" w:eastAsia="en-US"/>
        </w:rPr>
        <w:t>of actions and flowchart from the PowerPoint presentation “Cube humidity control”</w:t>
      </w:r>
      <w:r w:rsidR="005E2447">
        <w:rPr>
          <w:lang w:val="en-US" w:eastAsia="en-US"/>
        </w:rPr>
        <w:t>, describe the functionality.</w:t>
      </w:r>
    </w:p>
    <w:p w14:paraId="358267F5" w14:textId="66DAE570" w:rsidR="005E2447" w:rsidRDefault="005E2447" w:rsidP="0002428E">
      <w:pPr>
        <w:rPr>
          <w:lang w:val="en-US" w:eastAsia="en-US"/>
        </w:rPr>
      </w:pPr>
    </w:p>
    <w:p w14:paraId="76A0E5CE" w14:textId="51949D13" w:rsidR="005E2447" w:rsidRDefault="005E2447" w:rsidP="005E2447">
      <w:pPr>
        <w:pStyle w:val="Heading2"/>
        <w:rPr>
          <w:lang w:val="en-US" w:eastAsia="en-US"/>
        </w:rPr>
      </w:pPr>
      <w:bookmarkStart w:id="3" w:name="_Toc85192428"/>
      <w:r>
        <w:rPr>
          <w:lang w:val="en-US" w:eastAsia="en-US"/>
        </w:rPr>
        <w:lastRenderedPageBreak/>
        <w:t>Table of actions</w:t>
      </w:r>
      <w:bookmarkEnd w:id="3"/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645"/>
        <w:gridCol w:w="1465"/>
        <w:gridCol w:w="1816"/>
        <w:gridCol w:w="4414"/>
      </w:tblGrid>
      <w:tr w:rsidR="005E2447" w:rsidRPr="005E2447" w14:paraId="1610FC4C" w14:textId="77777777" w:rsidTr="005E2447">
        <w:trPr>
          <w:trHeight w:val="584"/>
        </w:trPr>
        <w:tc>
          <w:tcPr>
            <w:tcW w:w="880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D80581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b/>
                <w:bCs/>
                <w:lang w:val="en-US" w:eastAsia="en-US"/>
              </w:rPr>
              <w:t>Condition #1</w:t>
            </w:r>
          </w:p>
          <w:p w14:paraId="7757EFF7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b/>
                <w:bCs/>
                <w:lang w:val="en-US" w:eastAsia="en-US"/>
              </w:rPr>
              <w:t>[</w:t>
            </w:r>
            <w:proofErr w:type="spellStart"/>
            <w:r w:rsidRPr="005E2447">
              <w:rPr>
                <w:b/>
                <w:bCs/>
                <w:lang w:val="en-US" w:eastAsia="en-US"/>
              </w:rPr>
              <w:t>Tair</w:t>
            </w:r>
            <w:proofErr w:type="spellEnd"/>
            <w:r w:rsidRPr="005E2447">
              <w:rPr>
                <w:b/>
                <w:bCs/>
                <w:lang w:val="en-US" w:eastAsia="en-US"/>
              </w:rPr>
              <w:t>]</w:t>
            </w:r>
          </w:p>
        </w:tc>
        <w:tc>
          <w:tcPr>
            <w:tcW w:w="784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9DC93A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b/>
                <w:bCs/>
                <w:lang w:val="en-US" w:eastAsia="en-US"/>
              </w:rPr>
              <w:t>Condition #2</w:t>
            </w:r>
          </w:p>
          <w:p w14:paraId="573D5829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b/>
                <w:bCs/>
                <w:lang w:val="en-US" w:eastAsia="en-US"/>
              </w:rPr>
              <w:t>[RH limit exceeded]</w:t>
            </w:r>
          </w:p>
        </w:tc>
        <w:tc>
          <w:tcPr>
            <w:tcW w:w="972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6C0F88" w14:textId="77777777" w:rsidR="005E2447" w:rsidRPr="005E2447" w:rsidRDefault="005E2447" w:rsidP="005E2447">
            <w:pPr>
              <w:rPr>
                <w:lang w:val="de-DE" w:eastAsia="en-US"/>
              </w:rPr>
            </w:pPr>
            <w:proofErr w:type="gramStart"/>
            <w:r w:rsidRPr="005E2447">
              <w:rPr>
                <w:b/>
                <w:bCs/>
                <w:lang w:val="en-US" w:eastAsia="en-US"/>
              </w:rPr>
              <w:t>Set-point</w:t>
            </w:r>
            <w:proofErr w:type="gramEnd"/>
          </w:p>
        </w:tc>
        <w:tc>
          <w:tcPr>
            <w:tcW w:w="2363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9CD12A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b/>
                <w:bCs/>
                <w:lang w:val="en-US" w:eastAsia="en-US"/>
              </w:rPr>
              <w:t>Action until</w:t>
            </w:r>
          </w:p>
        </w:tc>
      </w:tr>
      <w:tr w:rsidR="005E2447" w:rsidRPr="005E2447" w14:paraId="2E340460" w14:textId="77777777" w:rsidTr="005E2447">
        <w:trPr>
          <w:trHeight w:val="584"/>
        </w:trPr>
        <w:tc>
          <w:tcPr>
            <w:tcW w:w="880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ABA064" w14:textId="77777777" w:rsidR="005E2447" w:rsidRPr="005E2447" w:rsidRDefault="005E2447" w:rsidP="005E2447">
            <w:pPr>
              <w:rPr>
                <w:lang w:val="de-DE" w:eastAsia="en-US"/>
              </w:rPr>
            </w:pP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&lt; 15°C</w:t>
            </w:r>
          </w:p>
        </w:tc>
        <w:tc>
          <w:tcPr>
            <w:tcW w:w="78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34D951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N/A</w:t>
            </w:r>
          </w:p>
        </w:tc>
        <w:tc>
          <w:tcPr>
            <w:tcW w:w="972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81F315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15°C</w:t>
            </w:r>
          </w:p>
        </w:tc>
        <w:tc>
          <w:tcPr>
            <w:tcW w:w="2363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5753BC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 xml:space="preserve">Heat until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= SP </w:t>
            </w:r>
          </w:p>
        </w:tc>
      </w:tr>
      <w:tr w:rsidR="005E2447" w:rsidRPr="005E2447" w14:paraId="2C4B454E" w14:textId="77777777" w:rsidTr="005E2447">
        <w:trPr>
          <w:trHeight w:val="584"/>
        </w:trPr>
        <w:tc>
          <w:tcPr>
            <w:tcW w:w="88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98AFBE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 xml:space="preserve">15°C &lt;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&lt; 18°C</w:t>
            </w:r>
          </w:p>
        </w:tc>
        <w:tc>
          <w:tcPr>
            <w:tcW w:w="78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9ACFD6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RH &gt; 85%</w:t>
            </w:r>
          </w:p>
        </w:tc>
        <w:tc>
          <w:tcPr>
            <w:tcW w:w="97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2406FA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15°C</w:t>
            </w:r>
          </w:p>
        </w:tc>
        <w:tc>
          <w:tcPr>
            <w:tcW w:w="236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2C948A" w14:textId="77777777" w:rsidR="005E2447" w:rsidRPr="005E2447" w:rsidRDefault="005E2447" w:rsidP="005E2447">
            <w:pPr>
              <w:rPr>
                <w:lang w:val="en-US" w:eastAsia="en-US"/>
              </w:rPr>
            </w:pPr>
            <w:r w:rsidRPr="005E2447">
              <w:rPr>
                <w:lang w:val="en-US" w:eastAsia="en-US"/>
              </w:rPr>
              <w:t xml:space="preserve">[Cool until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= SP] OR [max 1h] OR [RH – 10%] (*)</w:t>
            </w:r>
          </w:p>
        </w:tc>
      </w:tr>
      <w:tr w:rsidR="005E2447" w:rsidRPr="005E2447" w14:paraId="5B8CE3D9" w14:textId="77777777" w:rsidTr="005E2447">
        <w:trPr>
          <w:trHeight w:val="584"/>
        </w:trPr>
        <w:tc>
          <w:tcPr>
            <w:tcW w:w="88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AE8CA3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 xml:space="preserve">18°C &lt;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&lt; 21°C</w:t>
            </w:r>
          </w:p>
        </w:tc>
        <w:tc>
          <w:tcPr>
            <w:tcW w:w="78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56381B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RH &gt; 75%</w:t>
            </w:r>
          </w:p>
        </w:tc>
        <w:tc>
          <w:tcPr>
            <w:tcW w:w="97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B35D6B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17°C</w:t>
            </w:r>
          </w:p>
        </w:tc>
        <w:tc>
          <w:tcPr>
            <w:tcW w:w="236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13A425" w14:textId="77777777" w:rsidR="005E2447" w:rsidRPr="005E2447" w:rsidRDefault="005E2447" w:rsidP="005E2447">
            <w:pPr>
              <w:rPr>
                <w:lang w:val="en-US" w:eastAsia="en-US"/>
              </w:rPr>
            </w:pPr>
            <w:r w:rsidRPr="005E2447">
              <w:rPr>
                <w:lang w:val="en-US" w:eastAsia="en-US"/>
              </w:rPr>
              <w:t xml:space="preserve">[Cool until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= SP] OR [max 1h] OR [RH – 10%] (*)</w:t>
            </w:r>
          </w:p>
        </w:tc>
      </w:tr>
      <w:tr w:rsidR="005E2447" w:rsidRPr="005E2447" w14:paraId="7AA69D28" w14:textId="77777777" w:rsidTr="005E2447">
        <w:trPr>
          <w:trHeight w:val="584"/>
        </w:trPr>
        <w:tc>
          <w:tcPr>
            <w:tcW w:w="88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0DF5D1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 xml:space="preserve">21°C &lt;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&lt; 24°C</w:t>
            </w:r>
          </w:p>
        </w:tc>
        <w:tc>
          <w:tcPr>
            <w:tcW w:w="78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9C21AC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RH &gt; 62%</w:t>
            </w:r>
          </w:p>
        </w:tc>
        <w:tc>
          <w:tcPr>
            <w:tcW w:w="97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C4C003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20°C</w:t>
            </w:r>
          </w:p>
        </w:tc>
        <w:tc>
          <w:tcPr>
            <w:tcW w:w="236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072F19" w14:textId="77777777" w:rsidR="005E2447" w:rsidRPr="005E2447" w:rsidRDefault="005E2447" w:rsidP="005E2447">
            <w:pPr>
              <w:rPr>
                <w:lang w:val="en-US" w:eastAsia="en-US"/>
              </w:rPr>
            </w:pPr>
            <w:r w:rsidRPr="005E2447">
              <w:rPr>
                <w:lang w:val="en-US" w:eastAsia="en-US"/>
              </w:rPr>
              <w:t xml:space="preserve">[Cool until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= SP] OR [max 1h] OR [RH – 10%] (*)</w:t>
            </w:r>
          </w:p>
        </w:tc>
      </w:tr>
      <w:tr w:rsidR="005E2447" w:rsidRPr="005E2447" w14:paraId="62ED421F" w14:textId="77777777" w:rsidTr="005E2447">
        <w:trPr>
          <w:trHeight w:val="584"/>
        </w:trPr>
        <w:tc>
          <w:tcPr>
            <w:tcW w:w="88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E807E2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 xml:space="preserve">24°C &lt;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&lt; 27°C</w:t>
            </w:r>
          </w:p>
        </w:tc>
        <w:tc>
          <w:tcPr>
            <w:tcW w:w="78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8348C9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RH &gt; 53%</w:t>
            </w:r>
          </w:p>
        </w:tc>
        <w:tc>
          <w:tcPr>
            <w:tcW w:w="97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8C1F23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23°C</w:t>
            </w:r>
          </w:p>
        </w:tc>
        <w:tc>
          <w:tcPr>
            <w:tcW w:w="236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934C92" w14:textId="77777777" w:rsidR="005E2447" w:rsidRPr="005E2447" w:rsidRDefault="005E2447" w:rsidP="005E2447">
            <w:pPr>
              <w:rPr>
                <w:lang w:val="en-US" w:eastAsia="en-US"/>
              </w:rPr>
            </w:pPr>
            <w:r w:rsidRPr="005E2447">
              <w:rPr>
                <w:lang w:val="en-US" w:eastAsia="en-US"/>
              </w:rPr>
              <w:t xml:space="preserve">[Cool until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= SP] OR [max 1h] OR [RH – 10%] (*)</w:t>
            </w:r>
          </w:p>
        </w:tc>
      </w:tr>
      <w:tr w:rsidR="005E2447" w:rsidRPr="005E2447" w14:paraId="162A3A39" w14:textId="77777777" w:rsidTr="005E2447">
        <w:trPr>
          <w:trHeight w:val="584"/>
        </w:trPr>
        <w:tc>
          <w:tcPr>
            <w:tcW w:w="88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0E8B3C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 xml:space="preserve">27°C &lt;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&lt; 30°C</w:t>
            </w:r>
          </w:p>
        </w:tc>
        <w:tc>
          <w:tcPr>
            <w:tcW w:w="78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004CD3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RH &gt; 45%</w:t>
            </w:r>
          </w:p>
        </w:tc>
        <w:tc>
          <w:tcPr>
            <w:tcW w:w="97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FEDD4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25°C</w:t>
            </w:r>
          </w:p>
        </w:tc>
        <w:tc>
          <w:tcPr>
            <w:tcW w:w="236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A3BA2E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 xml:space="preserve">[Cool until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= SP] (**)</w:t>
            </w:r>
          </w:p>
        </w:tc>
      </w:tr>
      <w:tr w:rsidR="005E2447" w:rsidRPr="005E2447" w14:paraId="29C57B42" w14:textId="77777777" w:rsidTr="005E2447">
        <w:trPr>
          <w:trHeight w:val="584"/>
        </w:trPr>
        <w:tc>
          <w:tcPr>
            <w:tcW w:w="88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08696E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T &gt; 30°C</w:t>
            </w:r>
          </w:p>
        </w:tc>
        <w:tc>
          <w:tcPr>
            <w:tcW w:w="78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C1A129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RH &gt; 40%</w:t>
            </w:r>
          </w:p>
        </w:tc>
        <w:tc>
          <w:tcPr>
            <w:tcW w:w="97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509A00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25°C</w:t>
            </w:r>
          </w:p>
        </w:tc>
        <w:tc>
          <w:tcPr>
            <w:tcW w:w="236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30F8CC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 xml:space="preserve">[Cool until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= SP] (**)</w:t>
            </w:r>
          </w:p>
        </w:tc>
      </w:tr>
    </w:tbl>
    <w:p w14:paraId="6CD26613" w14:textId="52E6C449" w:rsidR="005E2447" w:rsidRDefault="005E2447" w:rsidP="0002428E">
      <w:pPr>
        <w:rPr>
          <w:lang w:val="en-US" w:eastAsia="en-US"/>
        </w:rPr>
      </w:pPr>
    </w:p>
    <w:p w14:paraId="7A04F6CA" w14:textId="77777777" w:rsidR="005E2447" w:rsidRDefault="005E2447">
      <w:pPr>
        <w:spacing w:line="264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14:paraId="30735092" w14:textId="64623F8D" w:rsidR="005E2447" w:rsidRDefault="005E2447" w:rsidP="005E2447">
      <w:pPr>
        <w:pStyle w:val="Heading2"/>
        <w:rPr>
          <w:lang w:val="en-US" w:eastAsia="en-US"/>
        </w:rPr>
      </w:pPr>
      <w:bookmarkStart w:id="4" w:name="_Toc85192429"/>
      <w:r>
        <w:rPr>
          <w:lang w:val="en-US" w:eastAsia="en-US"/>
        </w:rPr>
        <w:lastRenderedPageBreak/>
        <w:t>SW Control Logic</w:t>
      </w:r>
      <w:bookmarkEnd w:id="4"/>
    </w:p>
    <w:p w14:paraId="282CE6C1" w14:textId="17D386A0" w:rsidR="00DE7006" w:rsidRDefault="00DE7006" w:rsidP="00DE7006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3E945D50" wp14:editId="3EACE813">
            <wp:extent cx="5943600" cy="2928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226"/>
                    <a:stretch/>
                  </pic:blipFill>
                  <pic:spPr bwMode="auto"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06006" w14:textId="7BABB031" w:rsidR="00DE7006" w:rsidRPr="00DE7006" w:rsidRDefault="00DE7006" w:rsidP="00DE7006">
      <w:pPr>
        <w:rPr>
          <w:lang w:val="en-US" w:eastAsia="en-US"/>
        </w:rPr>
      </w:pPr>
    </w:p>
    <w:p w14:paraId="0493460F" w14:textId="208265E2" w:rsidR="00DE7006" w:rsidRDefault="00DE7006">
      <w:pPr>
        <w:spacing w:line="264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14:paraId="343BF160" w14:textId="4DA6E042" w:rsidR="00DE7006" w:rsidRDefault="00DE7006" w:rsidP="00DE7006">
      <w:pPr>
        <w:pStyle w:val="Heading1"/>
      </w:pPr>
      <w:bookmarkStart w:id="5" w:name="_Toc85192430"/>
      <w:r>
        <w:lastRenderedPageBreak/>
        <w:t>Implementation</w:t>
      </w:r>
      <w:bookmarkEnd w:id="5"/>
    </w:p>
    <w:p w14:paraId="1720E23D" w14:textId="77777777" w:rsidR="00E348E0" w:rsidRDefault="00C228D2" w:rsidP="00DE7006">
      <w:pPr>
        <w:rPr>
          <w:lang w:val="en-US" w:eastAsia="en-US"/>
        </w:rPr>
      </w:pPr>
      <w:r>
        <w:rPr>
          <w:lang w:val="en-US" w:eastAsia="en-US"/>
        </w:rPr>
        <w:t>The script will initi</w:t>
      </w:r>
      <w:r w:rsidR="00CA2F4F">
        <w:rPr>
          <w:lang w:val="en-US" w:eastAsia="en-US"/>
        </w:rPr>
        <w:t xml:space="preserve">alize itself, by reading the configuration from the same config file, that is also used by the script </w:t>
      </w:r>
      <w:r w:rsidR="00CA2F4F" w:rsidRPr="007750D2">
        <w:rPr>
          <w:rStyle w:val="HTMLCode"/>
          <w:rFonts w:ascii="Consolas" w:eastAsiaTheme="minorEastAsia" w:hAnsi="Consolas"/>
          <w:color w:val="24292E"/>
          <w:bdr w:val="none" w:sz="0" w:space="0" w:color="auto" w:frame="1"/>
          <w:lang w:eastAsia="de-DE"/>
        </w:rPr>
        <w:t>controllino_modbus.py</w:t>
      </w:r>
      <w:r w:rsidR="00CA2F4F">
        <w:rPr>
          <w:lang w:val="en-US" w:eastAsia="en-US"/>
        </w:rPr>
        <w:t xml:space="preserve">. </w:t>
      </w:r>
    </w:p>
    <w:p w14:paraId="3F6A37B6" w14:textId="3046CC36" w:rsidR="00E348E0" w:rsidRDefault="00E348E0" w:rsidP="00DE7006">
      <w:pPr>
        <w:rPr>
          <w:lang w:val="en-US" w:eastAsia="en-US"/>
        </w:rPr>
      </w:pPr>
      <w:r>
        <w:rPr>
          <w:lang w:val="en-US" w:eastAsia="en-US"/>
        </w:rPr>
        <w:t>By reading the config file, the script will know if it is running in a Cube or OCTE and furthermore if one or two HVACs are connected to the Cube Controller.</w:t>
      </w:r>
    </w:p>
    <w:p w14:paraId="0E20EF20" w14:textId="79DE6045" w:rsidR="00DE7006" w:rsidRDefault="00525690" w:rsidP="00DE7006">
      <w:pPr>
        <w:rPr>
          <w:lang w:val="en-US" w:eastAsia="en-US"/>
        </w:rPr>
      </w:pPr>
      <w:r>
        <w:rPr>
          <w:lang w:val="en-US" w:eastAsia="en-US"/>
        </w:rPr>
        <w:t>After the initializati</w:t>
      </w:r>
      <w:r w:rsidR="00E348E0">
        <w:rPr>
          <w:lang w:val="en-US" w:eastAsia="en-US"/>
        </w:rPr>
        <w:t>on</w:t>
      </w:r>
      <w:r>
        <w:rPr>
          <w:lang w:val="en-US" w:eastAsia="en-US"/>
        </w:rPr>
        <w:t>, the</w:t>
      </w:r>
      <w:r w:rsidR="007750D2">
        <w:rPr>
          <w:lang w:val="en-US" w:eastAsia="en-US"/>
        </w:rPr>
        <w:t xml:space="preserve"> main functionality </w:t>
      </w:r>
      <w:r w:rsidR="007267B1">
        <w:rPr>
          <w:lang w:val="en-US" w:eastAsia="en-US"/>
        </w:rPr>
        <w:t xml:space="preserve">is implemented in a </w:t>
      </w:r>
      <w:r w:rsidR="007750D2">
        <w:rPr>
          <w:lang w:val="en-US" w:eastAsia="en-US"/>
        </w:rPr>
        <w:t>while-true</w:t>
      </w:r>
      <w:r w:rsidR="007267B1">
        <w:rPr>
          <w:lang w:val="en-US" w:eastAsia="en-US"/>
        </w:rPr>
        <w:t xml:space="preserve"> loop with the following steps:</w:t>
      </w:r>
    </w:p>
    <w:p w14:paraId="6BD1E6B3" w14:textId="53AE41AB" w:rsidR="008924F4" w:rsidRPr="008924F4" w:rsidRDefault="008924F4" w:rsidP="008924F4">
      <w:pPr>
        <w:pStyle w:val="ListParagraph"/>
        <w:numPr>
          <w:ilvl w:val="0"/>
          <w:numId w:val="14"/>
        </w:numPr>
      </w:pPr>
      <w:r>
        <w:t>Derive</w:t>
      </w:r>
      <w:r w:rsidR="00BE06B0">
        <w:t xml:space="preserve"> </w:t>
      </w:r>
      <w:r w:rsidRPr="008924F4">
        <w:t>temperature</w:t>
      </w:r>
      <w:r w:rsidR="007F3E78">
        <w:t>,</w:t>
      </w:r>
      <w:r w:rsidRPr="008924F4">
        <w:t xml:space="preserve"> humidity</w:t>
      </w:r>
      <w:r w:rsidR="007F3E78">
        <w:t xml:space="preserve"> and dl10 read alarm</w:t>
      </w:r>
      <w:r w:rsidRPr="008924F4">
        <w:t xml:space="preserve"> from dl10 sensor</w:t>
      </w:r>
    </w:p>
    <w:p w14:paraId="397CB67F" w14:textId="4A102BD3" w:rsidR="00E56A8E" w:rsidRDefault="008924F4" w:rsidP="00E56A8E">
      <w:pPr>
        <w:pStyle w:val="ListParagraph"/>
        <w:numPr>
          <w:ilvl w:val="0"/>
          <w:numId w:val="14"/>
        </w:numPr>
      </w:pPr>
      <w:r>
        <w:t xml:space="preserve">Check if values of dl10 are valid </w:t>
      </w:r>
      <w:r w:rsidR="007F3E78">
        <w:t>and</w:t>
      </w:r>
      <w:r>
        <w:t xml:space="preserve"> dl10 read alarm </w:t>
      </w:r>
      <w:r w:rsidR="007F3E78">
        <w:t>status</w:t>
      </w:r>
    </w:p>
    <w:p w14:paraId="1058CB6E" w14:textId="341BCBA7" w:rsidR="00BE06B0" w:rsidRDefault="00BE06B0" w:rsidP="00BE06B0">
      <w:pPr>
        <w:pStyle w:val="ListParagraph"/>
        <w:numPr>
          <w:ilvl w:val="1"/>
          <w:numId w:val="14"/>
        </w:numPr>
      </w:pPr>
      <w:r>
        <w:t xml:space="preserve">The </w:t>
      </w:r>
      <w:r w:rsidR="008924F4">
        <w:t>values are valid, and the read alarm is false</w:t>
      </w:r>
    </w:p>
    <w:p w14:paraId="0D311F06" w14:textId="1DDF7308" w:rsidR="00BE06B0" w:rsidRDefault="00BE06B0" w:rsidP="00BE06B0">
      <w:pPr>
        <w:pStyle w:val="ListParagraph"/>
        <w:numPr>
          <w:ilvl w:val="2"/>
          <w:numId w:val="14"/>
        </w:numPr>
      </w:pPr>
      <w:r>
        <w:t>Calculate the setpoint for the HVACs depending on the temperature, humidity and the time elapsed since the current setpoint has been set</w:t>
      </w:r>
    </w:p>
    <w:p w14:paraId="0BEB66F2" w14:textId="24471A5E" w:rsidR="00E45D2B" w:rsidRDefault="00E45D2B" w:rsidP="00BE06B0">
      <w:pPr>
        <w:pStyle w:val="ListParagraph"/>
        <w:numPr>
          <w:ilvl w:val="2"/>
          <w:numId w:val="14"/>
        </w:numPr>
      </w:pPr>
      <w:r>
        <w:t>Write the new setpoint to the HVACs.</w:t>
      </w:r>
    </w:p>
    <w:p w14:paraId="00E5E482" w14:textId="35832C2C" w:rsidR="00BE06B0" w:rsidRDefault="008C3807" w:rsidP="00BE06B0">
      <w:pPr>
        <w:pStyle w:val="ListParagraph"/>
        <w:numPr>
          <w:ilvl w:val="2"/>
          <w:numId w:val="14"/>
        </w:numPr>
      </w:pPr>
      <w:r>
        <w:t xml:space="preserve">Sleep for </w:t>
      </w:r>
      <w:r w:rsidR="00E348E0">
        <w:t>ten</w:t>
      </w:r>
      <w:r>
        <w:t xml:space="preserve"> seconds</w:t>
      </w:r>
      <w:r w:rsidR="00BE06B0">
        <w:t>.</w:t>
      </w:r>
    </w:p>
    <w:p w14:paraId="788F6A05" w14:textId="10BE8B51" w:rsidR="008924F4" w:rsidRDefault="008924F4" w:rsidP="00BE06B0">
      <w:pPr>
        <w:pStyle w:val="ListParagraph"/>
        <w:numPr>
          <w:ilvl w:val="2"/>
          <w:numId w:val="14"/>
        </w:numPr>
      </w:pPr>
      <w:r>
        <w:t>Return to step 1.</w:t>
      </w:r>
    </w:p>
    <w:p w14:paraId="7E4E4B20" w14:textId="78EAF23B" w:rsidR="008924F4" w:rsidRDefault="008924F4" w:rsidP="008924F4">
      <w:pPr>
        <w:pStyle w:val="ListParagraph"/>
        <w:numPr>
          <w:ilvl w:val="1"/>
          <w:numId w:val="14"/>
        </w:numPr>
      </w:pPr>
      <w:r>
        <w:t xml:space="preserve">The values are invalid, or the read alarm is </w:t>
      </w:r>
      <w:r w:rsidR="00E348E0">
        <w:t>true</w:t>
      </w:r>
    </w:p>
    <w:p w14:paraId="0C33BECB" w14:textId="1D1D9E8C" w:rsidR="008924F4" w:rsidRDefault="008924F4" w:rsidP="008924F4">
      <w:pPr>
        <w:pStyle w:val="ListParagraph"/>
        <w:numPr>
          <w:ilvl w:val="2"/>
          <w:numId w:val="14"/>
        </w:numPr>
      </w:pPr>
      <w:r>
        <w:t xml:space="preserve">Write emergency value for </w:t>
      </w:r>
      <w:r w:rsidRPr="008924F4">
        <w:t>refrigeration</w:t>
      </w:r>
      <w:r>
        <w:t xml:space="preserve"> stop point of 20°C to the HVACs.</w:t>
      </w:r>
    </w:p>
    <w:p w14:paraId="14581430" w14:textId="751C0B28" w:rsidR="008924F4" w:rsidRDefault="00E348E0" w:rsidP="008924F4">
      <w:pPr>
        <w:pStyle w:val="ListParagraph"/>
        <w:numPr>
          <w:ilvl w:val="2"/>
          <w:numId w:val="14"/>
        </w:numPr>
      </w:pPr>
      <w:r>
        <w:t>Sleep for ten seconds.</w:t>
      </w:r>
    </w:p>
    <w:p w14:paraId="4FE4FC29" w14:textId="42A7EE57" w:rsidR="00E348E0" w:rsidRPr="007267B1" w:rsidRDefault="00E348E0" w:rsidP="008924F4">
      <w:pPr>
        <w:pStyle w:val="ListParagraph"/>
        <w:numPr>
          <w:ilvl w:val="2"/>
          <w:numId w:val="14"/>
        </w:numPr>
      </w:pPr>
      <w:r>
        <w:t>Return to step 1.</w:t>
      </w:r>
    </w:p>
    <w:sectPr w:rsidR="00E348E0" w:rsidRPr="007267B1" w:rsidSect="00FC7F36">
      <w:footerReference w:type="default" r:id="rId13"/>
      <w:headerReference w:type="first" r:id="rId14"/>
      <w:pgSz w:w="12240" w:h="15840"/>
      <w:pgMar w:top="1440" w:right="1440" w:bottom="1440" w:left="1440" w:header="720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DC3DE" w14:textId="77777777" w:rsidR="00FB7E50" w:rsidRDefault="00FB7E50" w:rsidP="00C20B1A">
      <w:r>
        <w:separator/>
      </w:r>
    </w:p>
  </w:endnote>
  <w:endnote w:type="continuationSeparator" w:id="0">
    <w:p w14:paraId="04266DE6" w14:textId="77777777" w:rsidR="00FB7E50" w:rsidRDefault="00FB7E50" w:rsidP="00C20B1A">
      <w:r>
        <w:continuationSeparator/>
      </w:r>
    </w:p>
  </w:endnote>
  <w:endnote w:type="continuationNotice" w:id="1">
    <w:p w14:paraId="71989D29" w14:textId="77777777" w:rsidR="00FB7E50" w:rsidRDefault="00FB7E5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94283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F67B0F" w14:textId="45D33DCB" w:rsidR="00A77F32" w:rsidRDefault="00A77F32" w:rsidP="007F4B35">
        <w:pPr>
          <w:pStyle w:val="Footer"/>
          <w:jc w:val="center"/>
          <w:rPr>
            <w:noProof/>
          </w:rPr>
        </w:pPr>
      </w:p>
      <w:tbl>
        <w:tblPr>
          <w:tblStyle w:val="TableGrid"/>
          <w:tblW w:w="0" w:type="auto"/>
          <w:tblLook w:val="04A0" w:firstRow="1" w:lastRow="0" w:firstColumn="1" w:lastColumn="0" w:noHBand="0" w:noVBand="1"/>
        </w:tblPr>
        <w:tblGrid>
          <w:gridCol w:w="810"/>
          <w:gridCol w:w="3364"/>
          <w:gridCol w:w="3150"/>
          <w:gridCol w:w="1790"/>
        </w:tblGrid>
        <w:tr w:rsidR="00A77F32" w14:paraId="12B46335" w14:textId="77777777" w:rsidTr="008466D2">
          <w:trPr>
            <w:trHeight w:val="288"/>
          </w:trPr>
          <w:tc>
            <w:tcPr>
              <w:tcW w:w="810" w:type="dxa"/>
              <w:vMerge w:val="restart"/>
              <w:tcBorders>
                <w:top w:val="nil"/>
                <w:left w:val="nil"/>
                <w:bottom w:val="nil"/>
                <w:right w:val="nil"/>
              </w:tcBorders>
              <w:vAlign w:val="center"/>
            </w:tcPr>
            <w:p w14:paraId="05DBC1B3" w14:textId="77777777" w:rsidR="00A77F32" w:rsidRDefault="00A77F32" w:rsidP="008466D2">
              <w:pPr>
                <w:pStyle w:val="NoSpacing"/>
              </w:pPr>
              <w:r>
                <w:rPr>
                  <w:noProof/>
                </w:rPr>
                <w:drawing>
                  <wp:anchor distT="0" distB="0" distL="114300" distR="114300" simplePos="0" relativeHeight="251658241" behindDoc="0" locked="0" layoutInCell="1" allowOverlap="1" wp14:anchorId="061F918C" wp14:editId="041F5472">
                    <wp:simplePos x="0" y="0"/>
                    <wp:positionH relativeFrom="column">
                      <wp:posOffset>-43180</wp:posOffset>
                    </wp:positionH>
                    <wp:positionV relativeFrom="paragraph">
                      <wp:posOffset>-11430</wp:posOffset>
                    </wp:positionV>
                    <wp:extent cx="301625" cy="301625"/>
                    <wp:effectExtent l="0" t="0" r="3175" b="3175"/>
                    <wp:wrapNone/>
                    <wp:docPr id="15" name="Picture 1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AES17005_Fluence_Icon[P01]RGB_Gradient_Small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1625" cy="3016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</w:p>
          </w:tc>
          <w:sdt>
            <w:sdtPr>
              <w:rPr>
                <w:sz w:val="18"/>
              </w:rPr>
              <w:alias w:val="Title"/>
              <w:tag w:val=""/>
              <w:id w:val="1593505521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tc>
                <w:tcPr>
                  <w:tcW w:w="6514" w:type="dxa"/>
                  <w:gridSpan w:val="2"/>
                  <w:vAlign w:val="center"/>
                </w:tcPr>
                <w:p w14:paraId="5AA29BEF" w14:textId="7FA05FBF" w:rsidR="00A77F32" w:rsidRPr="008466D2" w:rsidRDefault="007E7F46" w:rsidP="008466D2">
                  <w:pPr>
                    <w:pStyle w:val="NoSpacing"/>
                    <w:spacing w:line="240" w:lineRule="auto"/>
                    <w:rPr>
                      <w:sz w:val="18"/>
                    </w:rPr>
                  </w:pPr>
                  <w:r>
                    <w:rPr>
                      <w:sz w:val="18"/>
                    </w:rPr>
                    <w:t>Cube Humidity Controller - Documentation</w:t>
                  </w:r>
                </w:p>
              </w:tc>
            </w:sdtContent>
          </w:sdt>
          <w:tc>
            <w:tcPr>
              <w:tcW w:w="1790" w:type="dxa"/>
              <w:vAlign w:val="center"/>
            </w:tcPr>
            <w:p w14:paraId="2B450A99" w14:textId="624C40F7" w:rsidR="00A77F32" w:rsidRPr="008466D2" w:rsidRDefault="00A77F32" w:rsidP="008466D2">
              <w:pPr>
                <w:pStyle w:val="NoSpacing"/>
                <w:spacing w:line="240" w:lineRule="auto"/>
                <w:rPr>
                  <w:sz w:val="18"/>
                </w:rPr>
              </w:pPr>
              <w:r>
                <w:rPr>
                  <w:sz w:val="18"/>
                </w:rPr>
                <w:fldChar w:fldCharType="begin"/>
              </w:r>
              <w:r>
                <w:rPr>
                  <w:sz w:val="18"/>
                  <w:lang w:val="en-US"/>
                </w:rPr>
                <w:instrText xml:space="preserve"> DATE \@ "d-MMM-yy" </w:instrText>
              </w:r>
              <w:r>
                <w:rPr>
                  <w:sz w:val="18"/>
                </w:rPr>
                <w:fldChar w:fldCharType="separate"/>
              </w:r>
              <w:r w:rsidR="007F3E78">
                <w:rPr>
                  <w:noProof/>
                  <w:sz w:val="18"/>
                  <w:lang w:val="en-US"/>
                </w:rPr>
                <w:t>11-Nov-21</w:t>
              </w:r>
              <w:r>
                <w:rPr>
                  <w:sz w:val="18"/>
                </w:rPr>
                <w:fldChar w:fldCharType="end"/>
              </w:r>
            </w:p>
          </w:tc>
        </w:tr>
        <w:tr w:rsidR="00A77F32" w14:paraId="460D2CC1" w14:textId="77777777" w:rsidTr="008466D2">
          <w:trPr>
            <w:trHeight w:val="288"/>
          </w:trPr>
          <w:tc>
            <w:tcPr>
              <w:tcW w:w="810" w:type="dxa"/>
              <w:vMerge/>
              <w:tcBorders>
                <w:top w:val="nil"/>
                <w:left w:val="nil"/>
                <w:bottom w:val="nil"/>
                <w:right w:val="nil"/>
              </w:tcBorders>
            </w:tcPr>
            <w:p w14:paraId="2D4E90A4" w14:textId="77777777" w:rsidR="00A77F32" w:rsidRDefault="00A77F32" w:rsidP="008466D2">
              <w:pPr>
                <w:pStyle w:val="NoSpacing"/>
              </w:pPr>
            </w:p>
          </w:tc>
          <w:tc>
            <w:tcPr>
              <w:tcW w:w="3364" w:type="dxa"/>
              <w:vAlign w:val="center"/>
            </w:tcPr>
            <w:p w14:paraId="3A0FB9BF" w14:textId="732AD4F6" w:rsidR="00A77F32" w:rsidRPr="004C4519" w:rsidRDefault="00A77F32" w:rsidP="004C4519">
              <w:pPr>
                <w:pStyle w:val="NoSpacing"/>
              </w:pPr>
              <w:r w:rsidRPr="004C4519">
                <w:rPr>
                  <w:sz w:val="18"/>
                </w:rPr>
                <w:t xml:space="preserve">DCN: </w:t>
              </w:r>
              <w:r w:rsidRPr="001232F5">
                <w:rPr>
                  <w:sz w:val="18"/>
                  <w:szCs w:val="18"/>
                </w:rPr>
                <w:fldChar w:fldCharType="begin"/>
              </w:r>
              <w:r w:rsidRPr="001232F5">
                <w:rPr>
                  <w:sz w:val="18"/>
                  <w:szCs w:val="18"/>
                </w:rPr>
                <w:instrText xml:space="preserve"> REF DCN \h </w:instrText>
              </w:r>
              <w:r>
                <w:rPr>
                  <w:sz w:val="18"/>
                  <w:szCs w:val="18"/>
                </w:rPr>
                <w:instrText xml:space="preserve"> \* MERGEFORMAT </w:instrText>
              </w:r>
              <w:r w:rsidRPr="001232F5">
                <w:rPr>
                  <w:sz w:val="18"/>
                  <w:szCs w:val="18"/>
                </w:rPr>
              </w:r>
              <w:r w:rsidRPr="001232F5">
                <w:rPr>
                  <w:sz w:val="18"/>
                  <w:szCs w:val="18"/>
                </w:rPr>
                <w:fldChar w:fldCharType="end"/>
              </w:r>
              <w:r w:rsidRPr="004C4519">
                <w:t xml:space="preserve"> </w:t>
              </w:r>
            </w:p>
          </w:tc>
          <w:tc>
            <w:tcPr>
              <w:tcW w:w="3150" w:type="dxa"/>
              <w:vAlign w:val="center"/>
            </w:tcPr>
            <w:p w14:paraId="0855A9E2" w14:textId="1B1B453D" w:rsidR="00A77F32" w:rsidRPr="008466D2" w:rsidRDefault="00A77F32" w:rsidP="008466D2">
              <w:pPr>
                <w:pStyle w:val="NoSpacing"/>
                <w:spacing w:line="240" w:lineRule="auto"/>
                <w:rPr>
                  <w:sz w:val="18"/>
                </w:rPr>
              </w:pPr>
              <w:r w:rsidRPr="008466D2">
                <w:rPr>
                  <w:sz w:val="18"/>
                </w:rPr>
                <w:t>Revision:</w:t>
              </w:r>
              <w:r>
                <w:rPr>
                  <w:sz w:val="18"/>
                </w:rPr>
                <w:t xml:space="preserve"> </w:t>
              </w:r>
              <w:r>
                <w:rPr>
                  <w:sz w:val="18"/>
                  <w:szCs w:val="18"/>
                </w:rPr>
                <w:fldChar w:fldCharType="begin"/>
              </w:r>
              <w:r>
                <w:rPr>
                  <w:sz w:val="18"/>
                  <w:szCs w:val="18"/>
                </w:rPr>
                <w:instrText xml:space="preserve"> REF  RevNumb  \* MERGEFORMAT </w:instrText>
              </w:r>
              <w:r>
                <w:rPr>
                  <w:sz w:val="18"/>
                  <w:szCs w:val="18"/>
                </w:rPr>
                <w:fldChar w:fldCharType="end"/>
              </w:r>
            </w:p>
          </w:tc>
          <w:tc>
            <w:tcPr>
              <w:tcW w:w="1790" w:type="dxa"/>
              <w:vAlign w:val="center"/>
            </w:tcPr>
            <w:p w14:paraId="5963003E" w14:textId="77777777" w:rsidR="00A77F32" w:rsidRPr="008466D2" w:rsidRDefault="00A77F32" w:rsidP="008466D2">
              <w:pPr>
                <w:pStyle w:val="NoSpacing"/>
                <w:spacing w:line="240" w:lineRule="auto"/>
                <w:rPr>
                  <w:sz w:val="18"/>
                </w:rPr>
              </w:pPr>
              <w:r w:rsidRPr="008466D2">
                <w:rPr>
                  <w:sz w:val="18"/>
                </w:rPr>
                <w:t xml:space="preserve">Page </w:t>
              </w:r>
              <w:r w:rsidRPr="008466D2">
                <w:rPr>
                  <w:bCs/>
                  <w:sz w:val="18"/>
                </w:rPr>
                <w:fldChar w:fldCharType="begin"/>
              </w:r>
              <w:r w:rsidRPr="008466D2">
                <w:rPr>
                  <w:bCs/>
                  <w:sz w:val="18"/>
                </w:rPr>
                <w:instrText xml:space="preserve"> PAGE  \* Arabic  \* MERGEFORMAT </w:instrText>
              </w:r>
              <w:r w:rsidRPr="008466D2">
                <w:rPr>
                  <w:bCs/>
                  <w:sz w:val="18"/>
                </w:rPr>
                <w:fldChar w:fldCharType="separate"/>
              </w:r>
              <w:r w:rsidRPr="008466D2">
                <w:rPr>
                  <w:bCs/>
                  <w:noProof/>
                  <w:sz w:val="18"/>
                </w:rPr>
                <w:t>1</w:t>
              </w:r>
              <w:r w:rsidRPr="008466D2">
                <w:rPr>
                  <w:bCs/>
                  <w:sz w:val="18"/>
                </w:rPr>
                <w:fldChar w:fldCharType="end"/>
              </w:r>
              <w:r w:rsidRPr="008466D2">
                <w:rPr>
                  <w:sz w:val="18"/>
                </w:rPr>
                <w:t xml:space="preserve"> of </w:t>
              </w:r>
              <w:r w:rsidRPr="008466D2">
                <w:rPr>
                  <w:bCs/>
                  <w:sz w:val="18"/>
                </w:rPr>
                <w:fldChar w:fldCharType="begin"/>
              </w:r>
              <w:r w:rsidRPr="008466D2">
                <w:rPr>
                  <w:bCs/>
                  <w:sz w:val="18"/>
                </w:rPr>
                <w:instrText xml:space="preserve"> NUMPAGES  \* Arabic  \* MERGEFORMAT </w:instrText>
              </w:r>
              <w:r w:rsidRPr="008466D2">
                <w:rPr>
                  <w:bCs/>
                  <w:sz w:val="18"/>
                </w:rPr>
                <w:fldChar w:fldCharType="separate"/>
              </w:r>
              <w:r w:rsidRPr="008466D2">
                <w:rPr>
                  <w:bCs/>
                  <w:noProof/>
                  <w:sz w:val="18"/>
                </w:rPr>
                <w:t>2</w:t>
              </w:r>
              <w:r w:rsidRPr="008466D2">
                <w:rPr>
                  <w:bCs/>
                  <w:sz w:val="18"/>
                </w:rPr>
                <w:fldChar w:fldCharType="end"/>
              </w:r>
            </w:p>
          </w:tc>
        </w:tr>
      </w:tbl>
      <w:p w14:paraId="027AC6FA" w14:textId="77777777" w:rsidR="00A77F32" w:rsidRDefault="00A77F32" w:rsidP="007F4B35">
        <w:pPr>
          <w:pStyle w:val="Footer"/>
          <w:jc w:val="center"/>
        </w:pPr>
      </w:p>
      <w:p w14:paraId="3B3016A6" w14:textId="77777777" w:rsidR="00A77F32" w:rsidRDefault="00A77F32" w:rsidP="007F4B35">
        <w:pPr>
          <w:pStyle w:val="Footer"/>
          <w:jc w:val="center"/>
        </w:pPr>
        <w:r>
          <w:tab/>
        </w:r>
        <w:r w:rsidRPr="008466D2">
          <w:rPr>
            <w:i/>
            <w:sz w:val="18"/>
          </w:rPr>
          <w:t>Proprietary and confidential information of Fluence.</w:t>
        </w:r>
        <w:r>
          <w:tab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4228F" w14:textId="77777777" w:rsidR="00FB7E50" w:rsidRDefault="00FB7E50" w:rsidP="00C20B1A">
      <w:r>
        <w:separator/>
      </w:r>
    </w:p>
  </w:footnote>
  <w:footnote w:type="continuationSeparator" w:id="0">
    <w:p w14:paraId="63C4230E" w14:textId="77777777" w:rsidR="00FB7E50" w:rsidRDefault="00FB7E50" w:rsidP="00C20B1A">
      <w:r>
        <w:continuationSeparator/>
      </w:r>
    </w:p>
  </w:footnote>
  <w:footnote w:type="continuationNotice" w:id="1">
    <w:p w14:paraId="69F5DD06" w14:textId="77777777" w:rsidR="00FB7E50" w:rsidRDefault="00FB7E5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EB9F4" w14:textId="77777777" w:rsidR="00A77F32" w:rsidRDefault="00A77F3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0F74FD0" wp14:editId="6ABDB374">
          <wp:simplePos x="0" y="0"/>
          <wp:positionH relativeFrom="column">
            <wp:posOffset>-914400</wp:posOffset>
          </wp:positionH>
          <wp:positionV relativeFrom="paragraph">
            <wp:posOffset>-456674</wp:posOffset>
          </wp:positionV>
          <wp:extent cx="7773035" cy="10059035"/>
          <wp:effectExtent l="0" t="0" r="0" b="0"/>
          <wp:wrapNone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035" cy="100590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87DC6"/>
    <w:multiLevelType w:val="hybridMultilevel"/>
    <w:tmpl w:val="C2F835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42246"/>
    <w:multiLevelType w:val="multilevel"/>
    <w:tmpl w:val="B498E0D0"/>
    <w:lvl w:ilvl="0">
      <w:start w:val="1"/>
      <w:numFmt w:val="decimal"/>
      <w:pStyle w:val="Heading1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648" w:hanging="648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864" w:hanging="86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936" w:hanging="93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B2E2119"/>
    <w:multiLevelType w:val="hybridMultilevel"/>
    <w:tmpl w:val="3E00F82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82E1B"/>
    <w:multiLevelType w:val="hybridMultilevel"/>
    <w:tmpl w:val="EF7ACA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15A10"/>
    <w:multiLevelType w:val="hybridMultilevel"/>
    <w:tmpl w:val="E55EFA9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C64F6E"/>
    <w:multiLevelType w:val="hybridMultilevel"/>
    <w:tmpl w:val="20885F9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3D00B1"/>
    <w:multiLevelType w:val="hybridMultilevel"/>
    <w:tmpl w:val="3ABC90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BC3341"/>
    <w:multiLevelType w:val="hybridMultilevel"/>
    <w:tmpl w:val="59B62C1C"/>
    <w:lvl w:ilvl="0" w:tplc="A5F42D2E">
      <w:start w:val="1"/>
      <w:numFmt w:val="bullet"/>
      <w:pStyle w:val="Aufzhlung"/>
      <w:lvlText w:val=""/>
      <w:lvlJc w:val="left"/>
      <w:pPr>
        <w:ind w:left="1060" w:hanging="360"/>
      </w:pPr>
      <w:rPr>
        <w:rFonts w:ascii="Wingdings" w:hAnsi="Wingdings" w:hint="default"/>
        <w:color w:val="F79646"/>
      </w:rPr>
    </w:lvl>
    <w:lvl w:ilvl="1" w:tplc="0407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51527455"/>
    <w:multiLevelType w:val="hybridMultilevel"/>
    <w:tmpl w:val="428C58BA"/>
    <w:lvl w:ilvl="0" w:tplc="219496F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5008D9"/>
    <w:multiLevelType w:val="hybridMultilevel"/>
    <w:tmpl w:val="FC3C35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177E2B"/>
    <w:multiLevelType w:val="hybridMultilevel"/>
    <w:tmpl w:val="F71E04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500A1C"/>
    <w:multiLevelType w:val="hybridMultilevel"/>
    <w:tmpl w:val="CAB65EA4"/>
    <w:lvl w:ilvl="0" w:tplc="3432B66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1"/>
  </w:num>
  <w:num w:numId="5">
    <w:abstractNumId w:val="1"/>
  </w:num>
  <w:num w:numId="6">
    <w:abstractNumId w:val="3"/>
  </w:num>
  <w:num w:numId="7">
    <w:abstractNumId w:val="6"/>
  </w:num>
  <w:num w:numId="8">
    <w:abstractNumId w:val="0"/>
  </w:num>
  <w:num w:numId="9">
    <w:abstractNumId w:val="10"/>
  </w:num>
  <w:num w:numId="10">
    <w:abstractNumId w:val="4"/>
  </w:num>
  <w:num w:numId="11">
    <w:abstractNumId w:val="5"/>
  </w:num>
  <w:num w:numId="12">
    <w:abstractNumId w:val="11"/>
  </w:num>
  <w:num w:numId="13">
    <w:abstractNumId w:val="9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4F2"/>
    <w:rsid w:val="0000084A"/>
    <w:rsid w:val="00001296"/>
    <w:rsid w:val="00002CCD"/>
    <w:rsid w:val="00003005"/>
    <w:rsid w:val="0000370F"/>
    <w:rsid w:val="00003B75"/>
    <w:rsid w:val="00005EBE"/>
    <w:rsid w:val="00010A2D"/>
    <w:rsid w:val="000111AF"/>
    <w:rsid w:val="0001279D"/>
    <w:rsid w:val="00012A01"/>
    <w:rsid w:val="000142FB"/>
    <w:rsid w:val="0001466B"/>
    <w:rsid w:val="0001471A"/>
    <w:rsid w:val="0001497C"/>
    <w:rsid w:val="00014FFD"/>
    <w:rsid w:val="00015627"/>
    <w:rsid w:val="00016D59"/>
    <w:rsid w:val="00021EA0"/>
    <w:rsid w:val="000224B7"/>
    <w:rsid w:val="000229E3"/>
    <w:rsid w:val="00023DFD"/>
    <w:rsid w:val="0002428E"/>
    <w:rsid w:val="00024294"/>
    <w:rsid w:val="0002429C"/>
    <w:rsid w:val="000246B6"/>
    <w:rsid w:val="000303BE"/>
    <w:rsid w:val="000315D7"/>
    <w:rsid w:val="000328BB"/>
    <w:rsid w:val="00032FBE"/>
    <w:rsid w:val="000340A7"/>
    <w:rsid w:val="00034C61"/>
    <w:rsid w:val="00036E59"/>
    <w:rsid w:val="00041243"/>
    <w:rsid w:val="00041FB7"/>
    <w:rsid w:val="000476C8"/>
    <w:rsid w:val="00047B5B"/>
    <w:rsid w:val="00052CC8"/>
    <w:rsid w:val="000531FC"/>
    <w:rsid w:val="00054E55"/>
    <w:rsid w:val="00056B09"/>
    <w:rsid w:val="00057921"/>
    <w:rsid w:val="00057F1B"/>
    <w:rsid w:val="000610A5"/>
    <w:rsid w:val="00062D9B"/>
    <w:rsid w:val="00064FBB"/>
    <w:rsid w:val="0006749E"/>
    <w:rsid w:val="00067520"/>
    <w:rsid w:val="00067D4F"/>
    <w:rsid w:val="00071B0B"/>
    <w:rsid w:val="000721D8"/>
    <w:rsid w:val="00074BD5"/>
    <w:rsid w:val="00077996"/>
    <w:rsid w:val="0008100A"/>
    <w:rsid w:val="000813EB"/>
    <w:rsid w:val="0008232F"/>
    <w:rsid w:val="00082CFD"/>
    <w:rsid w:val="000834B1"/>
    <w:rsid w:val="00084904"/>
    <w:rsid w:val="000870D1"/>
    <w:rsid w:val="0009188D"/>
    <w:rsid w:val="0009362C"/>
    <w:rsid w:val="00097E94"/>
    <w:rsid w:val="000A0621"/>
    <w:rsid w:val="000A0FAE"/>
    <w:rsid w:val="000A21CC"/>
    <w:rsid w:val="000A3806"/>
    <w:rsid w:val="000A5BC0"/>
    <w:rsid w:val="000A65AB"/>
    <w:rsid w:val="000B1F5B"/>
    <w:rsid w:val="000B2CD9"/>
    <w:rsid w:val="000B2DE6"/>
    <w:rsid w:val="000B3153"/>
    <w:rsid w:val="000B417C"/>
    <w:rsid w:val="000B5DEB"/>
    <w:rsid w:val="000C0E34"/>
    <w:rsid w:val="000C18E4"/>
    <w:rsid w:val="000C3BA4"/>
    <w:rsid w:val="000C45ED"/>
    <w:rsid w:val="000C68D0"/>
    <w:rsid w:val="000C6A63"/>
    <w:rsid w:val="000C6B86"/>
    <w:rsid w:val="000D0EF2"/>
    <w:rsid w:val="000D18D2"/>
    <w:rsid w:val="000D1C9B"/>
    <w:rsid w:val="000D416E"/>
    <w:rsid w:val="000D5949"/>
    <w:rsid w:val="000D7A15"/>
    <w:rsid w:val="000E1834"/>
    <w:rsid w:val="000E747D"/>
    <w:rsid w:val="000F0405"/>
    <w:rsid w:val="000F099B"/>
    <w:rsid w:val="000F3275"/>
    <w:rsid w:val="000F4087"/>
    <w:rsid w:val="000F5136"/>
    <w:rsid w:val="000F55BE"/>
    <w:rsid w:val="000F66B7"/>
    <w:rsid w:val="000F7E03"/>
    <w:rsid w:val="00100AFB"/>
    <w:rsid w:val="00104C72"/>
    <w:rsid w:val="001053FD"/>
    <w:rsid w:val="00105C22"/>
    <w:rsid w:val="0011107B"/>
    <w:rsid w:val="00112B4E"/>
    <w:rsid w:val="00115F58"/>
    <w:rsid w:val="00122E8D"/>
    <w:rsid w:val="00122EE8"/>
    <w:rsid w:val="001232F5"/>
    <w:rsid w:val="00123909"/>
    <w:rsid w:val="00124417"/>
    <w:rsid w:val="00125296"/>
    <w:rsid w:val="00125CA5"/>
    <w:rsid w:val="001262D1"/>
    <w:rsid w:val="00126DC6"/>
    <w:rsid w:val="00126FFF"/>
    <w:rsid w:val="00131E98"/>
    <w:rsid w:val="00133000"/>
    <w:rsid w:val="0013573D"/>
    <w:rsid w:val="00136E03"/>
    <w:rsid w:val="00136E4F"/>
    <w:rsid w:val="0014060C"/>
    <w:rsid w:val="00143734"/>
    <w:rsid w:val="00143C3C"/>
    <w:rsid w:val="00144E8F"/>
    <w:rsid w:val="001454C5"/>
    <w:rsid w:val="00150B56"/>
    <w:rsid w:val="00153CC1"/>
    <w:rsid w:val="001565FE"/>
    <w:rsid w:val="00160DA3"/>
    <w:rsid w:val="001613C4"/>
    <w:rsid w:val="00162F8F"/>
    <w:rsid w:val="0016358F"/>
    <w:rsid w:val="00163823"/>
    <w:rsid w:val="00165D7C"/>
    <w:rsid w:val="001675CC"/>
    <w:rsid w:val="00167E2D"/>
    <w:rsid w:val="0017184F"/>
    <w:rsid w:val="00172234"/>
    <w:rsid w:val="00172BF7"/>
    <w:rsid w:val="00172C59"/>
    <w:rsid w:val="00172C82"/>
    <w:rsid w:val="00173F19"/>
    <w:rsid w:val="001765EB"/>
    <w:rsid w:val="00176773"/>
    <w:rsid w:val="001806AC"/>
    <w:rsid w:val="001811FF"/>
    <w:rsid w:val="001833DA"/>
    <w:rsid w:val="0018350A"/>
    <w:rsid w:val="001851C9"/>
    <w:rsid w:val="001855EF"/>
    <w:rsid w:val="00186662"/>
    <w:rsid w:val="00190D07"/>
    <w:rsid w:val="00191489"/>
    <w:rsid w:val="001917B9"/>
    <w:rsid w:val="001919E6"/>
    <w:rsid w:val="001932FC"/>
    <w:rsid w:val="00194ED3"/>
    <w:rsid w:val="0019510D"/>
    <w:rsid w:val="001951DB"/>
    <w:rsid w:val="00195E20"/>
    <w:rsid w:val="00196697"/>
    <w:rsid w:val="001A492D"/>
    <w:rsid w:val="001A6C05"/>
    <w:rsid w:val="001A722E"/>
    <w:rsid w:val="001B04CF"/>
    <w:rsid w:val="001B59B1"/>
    <w:rsid w:val="001B6012"/>
    <w:rsid w:val="001B6294"/>
    <w:rsid w:val="001B70AD"/>
    <w:rsid w:val="001B77B0"/>
    <w:rsid w:val="001C1D15"/>
    <w:rsid w:val="001C24D5"/>
    <w:rsid w:val="001C4B45"/>
    <w:rsid w:val="001C57DC"/>
    <w:rsid w:val="001C7377"/>
    <w:rsid w:val="001D38E1"/>
    <w:rsid w:val="001D3B11"/>
    <w:rsid w:val="001D3B32"/>
    <w:rsid w:val="001D4356"/>
    <w:rsid w:val="001D74B9"/>
    <w:rsid w:val="001D7CA7"/>
    <w:rsid w:val="001E2CE5"/>
    <w:rsid w:val="001E4163"/>
    <w:rsid w:val="001E51E2"/>
    <w:rsid w:val="001E6401"/>
    <w:rsid w:val="001E6EBF"/>
    <w:rsid w:val="001E7995"/>
    <w:rsid w:val="001F097F"/>
    <w:rsid w:val="001F17A5"/>
    <w:rsid w:val="001F3817"/>
    <w:rsid w:val="001F582A"/>
    <w:rsid w:val="001F6DBC"/>
    <w:rsid w:val="001F70B8"/>
    <w:rsid w:val="00202873"/>
    <w:rsid w:val="002163E8"/>
    <w:rsid w:val="00216BBB"/>
    <w:rsid w:val="002207E0"/>
    <w:rsid w:val="00220CF5"/>
    <w:rsid w:val="00223173"/>
    <w:rsid w:val="002241C0"/>
    <w:rsid w:val="00224789"/>
    <w:rsid w:val="002250FA"/>
    <w:rsid w:val="00227D3C"/>
    <w:rsid w:val="00230C31"/>
    <w:rsid w:val="00230DB1"/>
    <w:rsid w:val="00230F28"/>
    <w:rsid w:val="002311ED"/>
    <w:rsid w:val="00231F64"/>
    <w:rsid w:val="00232CAF"/>
    <w:rsid w:val="00234A0D"/>
    <w:rsid w:val="00234C7C"/>
    <w:rsid w:val="00237CBF"/>
    <w:rsid w:val="00237F6A"/>
    <w:rsid w:val="00240686"/>
    <w:rsid w:val="00240FB6"/>
    <w:rsid w:val="002428BC"/>
    <w:rsid w:val="002429AC"/>
    <w:rsid w:val="00246B15"/>
    <w:rsid w:val="002505A1"/>
    <w:rsid w:val="00256DF2"/>
    <w:rsid w:val="002604BA"/>
    <w:rsid w:val="002628DD"/>
    <w:rsid w:val="00264317"/>
    <w:rsid w:val="00267437"/>
    <w:rsid w:val="00271E0A"/>
    <w:rsid w:val="0027403A"/>
    <w:rsid w:val="002750C0"/>
    <w:rsid w:val="00276C87"/>
    <w:rsid w:val="00280716"/>
    <w:rsid w:val="00280D54"/>
    <w:rsid w:val="00282265"/>
    <w:rsid w:val="002827DF"/>
    <w:rsid w:val="00283622"/>
    <w:rsid w:val="002837C2"/>
    <w:rsid w:val="00283823"/>
    <w:rsid w:val="00283F9A"/>
    <w:rsid w:val="002846D2"/>
    <w:rsid w:val="0029027D"/>
    <w:rsid w:val="00290ECA"/>
    <w:rsid w:val="00293669"/>
    <w:rsid w:val="00293E51"/>
    <w:rsid w:val="0029426E"/>
    <w:rsid w:val="0029631B"/>
    <w:rsid w:val="002A02A2"/>
    <w:rsid w:val="002A40D7"/>
    <w:rsid w:val="002A677D"/>
    <w:rsid w:val="002A74B5"/>
    <w:rsid w:val="002B0A77"/>
    <w:rsid w:val="002B0A87"/>
    <w:rsid w:val="002B1960"/>
    <w:rsid w:val="002B2230"/>
    <w:rsid w:val="002B2E89"/>
    <w:rsid w:val="002B39DB"/>
    <w:rsid w:val="002B3B90"/>
    <w:rsid w:val="002B44D0"/>
    <w:rsid w:val="002C6B95"/>
    <w:rsid w:val="002C7368"/>
    <w:rsid w:val="002C7F28"/>
    <w:rsid w:val="002D2763"/>
    <w:rsid w:val="002D3264"/>
    <w:rsid w:val="002D3846"/>
    <w:rsid w:val="002D433B"/>
    <w:rsid w:val="002D4B27"/>
    <w:rsid w:val="002E03DA"/>
    <w:rsid w:val="002E1195"/>
    <w:rsid w:val="002E3844"/>
    <w:rsid w:val="002E70FE"/>
    <w:rsid w:val="002F35A9"/>
    <w:rsid w:val="0030044E"/>
    <w:rsid w:val="00302BE9"/>
    <w:rsid w:val="00302FF5"/>
    <w:rsid w:val="00303091"/>
    <w:rsid w:val="0030433D"/>
    <w:rsid w:val="00305320"/>
    <w:rsid w:val="00307C0B"/>
    <w:rsid w:val="00310F25"/>
    <w:rsid w:val="003112D9"/>
    <w:rsid w:val="00316788"/>
    <w:rsid w:val="00321781"/>
    <w:rsid w:val="00322C38"/>
    <w:rsid w:val="003236B7"/>
    <w:rsid w:val="00323A4C"/>
    <w:rsid w:val="0032482C"/>
    <w:rsid w:val="00326A02"/>
    <w:rsid w:val="0032723E"/>
    <w:rsid w:val="00331A98"/>
    <w:rsid w:val="00331D81"/>
    <w:rsid w:val="00332050"/>
    <w:rsid w:val="00333054"/>
    <w:rsid w:val="00335C05"/>
    <w:rsid w:val="00336557"/>
    <w:rsid w:val="0033656A"/>
    <w:rsid w:val="003369C1"/>
    <w:rsid w:val="00336E17"/>
    <w:rsid w:val="003412A5"/>
    <w:rsid w:val="00342754"/>
    <w:rsid w:val="00342CEF"/>
    <w:rsid w:val="00343613"/>
    <w:rsid w:val="00344791"/>
    <w:rsid w:val="003448F9"/>
    <w:rsid w:val="00350318"/>
    <w:rsid w:val="00351361"/>
    <w:rsid w:val="00353CAC"/>
    <w:rsid w:val="00356B6A"/>
    <w:rsid w:val="003578D5"/>
    <w:rsid w:val="0036019E"/>
    <w:rsid w:val="00362B8F"/>
    <w:rsid w:val="0036331A"/>
    <w:rsid w:val="003637F5"/>
    <w:rsid w:val="003648AF"/>
    <w:rsid w:val="00366E17"/>
    <w:rsid w:val="00367369"/>
    <w:rsid w:val="0037085E"/>
    <w:rsid w:val="003718CF"/>
    <w:rsid w:val="00383CA9"/>
    <w:rsid w:val="00385C23"/>
    <w:rsid w:val="00387F22"/>
    <w:rsid w:val="00393015"/>
    <w:rsid w:val="00393085"/>
    <w:rsid w:val="003954A1"/>
    <w:rsid w:val="00395D80"/>
    <w:rsid w:val="00395DF2"/>
    <w:rsid w:val="00395E33"/>
    <w:rsid w:val="0039604E"/>
    <w:rsid w:val="003968EA"/>
    <w:rsid w:val="00396D06"/>
    <w:rsid w:val="003A00E4"/>
    <w:rsid w:val="003A18AC"/>
    <w:rsid w:val="003A56EA"/>
    <w:rsid w:val="003A574A"/>
    <w:rsid w:val="003A62B7"/>
    <w:rsid w:val="003A6FD2"/>
    <w:rsid w:val="003A792F"/>
    <w:rsid w:val="003B0DBE"/>
    <w:rsid w:val="003B347F"/>
    <w:rsid w:val="003B3E4A"/>
    <w:rsid w:val="003B4315"/>
    <w:rsid w:val="003B6CAA"/>
    <w:rsid w:val="003B6F72"/>
    <w:rsid w:val="003C070E"/>
    <w:rsid w:val="003C1781"/>
    <w:rsid w:val="003C2DE1"/>
    <w:rsid w:val="003C4FBC"/>
    <w:rsid w:val="003C5C5F"/>
    <w:rsid w:val="003C5F3E"/>
    <w:rsid w:val="003D203E"/>
    <w:rsid w:val="003D2339"/>
    <w:rsid w:val="003D293D"/>
    <w:rsid w:val="003D29AC"/>
    <w:rsid w:val="003D4212"/>
    <w:rsid w:val="003D74AA"/>
    <w:rsid w:val="003D7C22"/>
    <w:rsid w:val="003E1016"/>
    <w:rsid w:val="003E1EA4"/>
    <w:rsid w:val="003E2695"/>
    <w:rsid w:val="003E2959"/>
    <w:rsid w:val="003E43B1"/>
    <w:rsid w:val="003E4A95"/>
    <w:rsid w:val="003E5C63"/>
    <w:rsid w:val="003E5CEA"/>
    <w:rsid w:val="003F15BB"/>
    <w:rsid w:val="003F40FC"/>
    <w:rsid w:val="003F6C7F"/>
    <w:rsid w:val="00400068"/>
    <w:rsid w:val="00403CCA"/>
    <w:rsid w:val="00404316"/>
    <w:rsid w:val="004046A6"/>
    <w:rsid w:val="00406388"/>
    <w:rsid w:val="00407033"/>
    <w:rsid w:val="00411295"/>
    <w:rsid w:val="00412869"/>
    <w:rsid w:val="00415166"/>
    <w:rsid w:val="00416FD5"/>
    <w:rsid w:val="00417D46"/>
    <w:rsid w:val="00420A76"/>
    <w:rsid w:val="00425E10"/>
    <w:rsid w:val="004272E7"/>
    <w:rsid w:val="00427618"/>
    <w:rsid w:val="00431626"/>
    <w:rsid w:val="00434418"/>
    <w:rsid w:val="00437B9F"/>
    <w:rsid w:val="00437F19"/>
    <w:rsid w:val="00441272"/>
    <w:rsid w:val="004414F1"/>
    <w:rsid w:val="00441E77"/>
    <w:rsid w:val="00443ECA"/>
    <w:rsid w:val="00444C12"/>
    <w:rsid w:val="00446F97"/>
    <w:rsid w:val="00450540"/>
    <w:rsid w:val="004518CF"/>
    <w:rsid w:val="00456C8A"/>
    <w:rsid w:val="004602AC"/>
    <w:rsid w:val="00460BA6"/>
    <w:rsid w:val="00461173"/>
    <w:rsid w:val="00462CEE"/>
    <w:rsid w:val="004639A5"/>
    <w:rsid w:val="00463F71"/>
    <w:rsid w:val="00465AA4"/>
    <w:rsid w:val="00465CF5"/>
    <w:rsid w:val="00466B33"/>
    <w:rsid w:val="004672CA"/>
    <w:rsid w:val="00472A9C"/>
    <w:rsid w:val="00472F5C"/>
    <w:rsid w:val="00473574"/>
    <w:rsid w:val="00473BCD"/>
    <w:rsid w:val="004746D4"/>
    <w:rsid w:val="00474EDA"/>
    <w:rsid w:val="00474F28"/>
    <w:rsid w:val="0047628A"/>
    <w:rsid w:val="00476F96"/>
    <w:rsid w:val="004776C9"/>
    <w:rsid w:val="004778AC"/>
    <w:rsid w:val="00477A2C"/>
    <w:rsid w:val="004839E6"/>
    <w:rsid w:val="00483A8E"/>
    <w:rsid w:val="00483DFA"/>
    <w:rsid w:val="004862DB"/>
    <w:rsid w:val="00493772"/>
    <w:rsid w:val="00494B85"/>
    <w:rsid w:val="00496631"/>
    <w:rsid w:val="004A17B7"/>
    <w:rsid w:val="004A1DC4"/>
    <w:rsid w:val="004A4354"/>
    <w:rsid w:val="004A46F3"/>
    <w:rsid w:val="004A745D"/>
    <w:rsid w:val="004A7F10"/>
    <w:rsid w:val="004B2087"/>
    <w:rsid w:val="004B617F"/>
    <w:rsid w:val="004B62A0"/>
    <w:rsid w:val="004C01EA"/>
    <w:rsid w:val="004C1A2E"/>
    <w:rsid w:val="004C2444"/>
    <w:rsid w:val="004C4519"/>
    <w:rsid w:val="004C77C8"/>
    <w:rsid w:val="004D14DE"/>
    <w:rsid w:val="004D1C51"/>
    <w:rsid w:val="004D209D"/>
    <w:rsid w:val="004D27D0"/>
    <w:rsid w:val="004D29C7"/>
    <w:rsid w:val="004D36FE"/>
    <w:rsid w:val="004D4BE4"/>
    <w:rsid w:val="004D4D2E"/>
    <w:rsid w:val="004D61AB"/>
    <w:rsid w:val="004E0B59"/>
    <w:rsid w:val="004E164A"/>
    <w:rsid w:val="004E1998"/>
    <w:rsid w:val="004E3F2E"/>
    <w:rsid w:val="004E5025"/>
    <w:rsid w:val="004E76EE"/>
    <w:rsid w:val="004E7F1E"/>
    <w:rsid w:val="004F0FA2"/>
    <w:rsid w:val="004F3367"/>
    <w:rsid w:val="004F4115"/>
    <w:rsid w:val="005049B6"/>
    <w:rsid w:val="00504DF3"/>
    <w:rsid w:val="00505408"/>
    <w:rsid w:val="005060A2"/>
    <w:rsid w:val="005100D9"/>
    <w:rsid w:val="00512E9E"/>
    <w:rsid w:val="0051370A"/>
    <w:rsid w:val="00514B6D"/>
    <w:rsid w:val="00514E97"/>
    <w:rsid w:val="00515B20"/>
    <w:rsid w:val="00516EF8"/>
    <w:rsid w:val="00520282"/>
    <w:rsid w:val="00520E64"/>
    <w:rsid w:val="00521875"/>
    <w:rsid w:val="00521CBC"/>
    <w:rsid w:val="0052267C"/>
    <w:rsid w:val="00522B5F"/>
    <w:rsid w:val="00525690"/>
    <w:rsid w:val="0053125C"/>
    <w:rsid w:val="00531331"/>
    <w:rsid w:val="0053259C"/>
    <w:rsid w:val="00533FD1"/>
    <w:rsid w:val="0053411A"/>
    <w:rsid w:val="005345DB"/>
    <w:rsid w:val="005378BA"/>
    <w:rsid w:val="00537CE7"/>
    <w:rsid w:val="00537F4A"/>
    <w:rsid w:val="0054308E"/>
    <w:rsid w:val="00543DD0"/>
    <w:rsid w:val="00546505"/>
    <w:rsid w:val="00550304"/>
    <w:rsid w:val="00560463"/>
    <w:rsid w:val="00560785"/>
    <w:rsid w:val="00564598"/>
    <w:rsid w:val="00566376"/>
    <w:rsid w:val="00567CF0"/>
    <w:rsid w:val="005728B9"/>
    <w:rsid w:val="00572C9A"/>
    <w:rsid w:val="00576DCF"/>
    <w:rsid w:val="00577308"/>
    <w:rsid w:val="00580BD0"/>
    <w:rsid w:val="00583420"/>
    <w:rsid w:val="00586507"/>
    <w:rsid w:val="00592753"/>
    <w:rsid w:val="0059499A"/>
    <w:rsid w:val="00595706"/>
    <w:rsid w:val="00595F39"/>
    <w:rsid w:val="005A08B5"/>
    <w:rsid w:val="005A0A7B"/>
    <w:rsid w:val="005A19C9"/>
    <w:rsid w:val="005A2027"/>
    <w:rsid w:val="005A2129"/>
    <w:rsid w:val="005A34AE"/>
    <w:rsid w:val="005A35AB"/>
    <w:rsid w:val="005A3BB7"/>
    <w:rsid w:val="005A4D4A"/>
    <w:rsid w:val="005A60D2"/>
    <w:rsid w:val="005B0D46"/>
    <w:rsid w:val="005B17B4"/>
    <w:rsid w:val="005B6DB7"/>
    <w:rsid w:val="005C1558"/>
    <w:rsid w:val="005C1713"/>
    <w:rsid w:val="005C17B1"/>
    <w:rsid w:val="005C1835"/>
    <w:rsid w:val="005C1F6A"/>
    <w:rsid w:val="005C2594"/>
    <w:rsid w:val="005C46E2"/>
    <w:rsid w:val="005C68DB"/>
    <w:rsid w:val="005C7E9C"/>
    <w:rsid w:val="005D02A8"/>
    <w:rsid w:val="005D0FB0"/>
    <w:rsid w:val="005D43B4"/>
    <w:rsid w:val="005D518B"/>
    <w:rsid w:val="005D5233"/>
    <w:rsid w:val="005E0BDE"/>
    <w:rsid w:val="005E1507"/>
    <w:rsid w:val="005E17A5"/>
    <w:rsid w:val="005E2447"/>
    <w:rsid w:val="005E3810"/>
    <w:rsid w:val="005E3964"/>
    <w:rsid w:val="005E42E3"/>
    <w:rsid w:val="005E437A"/>
    <w:rsid w:val="005E50A1"/>
    <w:rsid w:val="005E756E"/>
    <w:rsid w:val="005F775E"/>
    <w:rsid w:val="00600FE3"/>
    <w:rsid w:val="006031A2"/>
    <w:rsid w:val="00603B40"/>
    <w:rsid w:val="00605024"/>
    <w:rsid w:val="00605E16"/>
    <w:rsid w:val="00605F24"/>
    <w:rsid w:val="006066CA"/>
    <w:rsid w:val="00606AC4"/>
    <w:rsid w:val="00610F9B"/>
    <w:rsid w:val="0061179D"/>
    <w:rsid w:val="006139F1"/>
    <w:rsid w:val="00613A42"/>
    <w:rsid w:val="0061496C"/>
    <w:rsid w:val="00614B7B"/>
    <w:rsid w:val="00614B95"/>
    <w:rsid w:val="00614FFC"/>
    <w:rsid w:val="0061532F"/>
    <w:rsid w:val="0061574C"/>
    <w:rsid w:val="00616C08"/>
    <w:rsid w:val="00617DD8"/>
    <w:rsid w:val="0062564A"/>
    <w:rsid w:val="00626241"/>
    <w:rsid w:val="00630A32"/>
    <w:rsid w:val="00630D5A"/>
    <w:rsid w:val="00633585"/>
    <w:rsid w:val="00634BB4"/>
    <w:rsid w:val="00635573"/>
    <w:rsid w:val="00636DCB"/>
    <w:rsid w:val="00643162"/>
    <w:rsid w:val="00645463"/>
    <w:rsid w:val="00646677"/>
    <w:rsid w:val="006477DF"/>
    <w:rsid w:val="00652366"/>
    <w:rsid w:val="00653AA0"/>
    <w:rsid w:val="00654833"/>
    <w:rsid w:val="00656D86"/>
    <w:rsid w:val="006578C4"/>
    <w:rsid w:val="006632A2"/>
    <w:rsid w:val="00663366"/>
    <w:rsid w:val="00663F04"/>
    <w:rsid w:val="006648D4"/>
    <w:rsid w:val="006653C7"/>
    <w:rsid w:val="00666670"/>
    <w:rsid w:val="006670BC"/>
    <w:rsid w:val="0066795D"/>
    <w:rsid w:val="006679F1"/>
    <w:rsid w:val="00667B29"/>
    <w:rsid w:val="00667B2B"/>
    <w:rsid w:val="00673767"/>
    <w:rsid w:val="00674058"/>
    <w:rsid w:val="00674F98"/>
    <w:rsid w:val="0067598B"/>
    <w:rsid w:val="0067706E"/>
    <w:rsid w:val="00680113"/>
    <w:rsid w:val="006804AB"/>
    <w:rsid w:val="00680B91"/>
    <w:rsid w:val="00681447"/>
    <w:rsid w:val="00681F0A"/>
    <w:rsid w:val="00682F12"/>
    <w:rsid w:val="0068339D"/>
    <w:rsid w:val="00683631"/>
    <w:rsid w:val="00684469"/>
    <w:rsid w:val="00685133"/>
    <w:rsid w:val="0068549A"/>
    <w:rsid w:val="00690560"/>
    <w:rsid w:val="00691599"/>
    <w:rsid w:val="00691EAA"/>
    <w:rsid w:val="006922A4"/>
    <w:rsid w:val="006931B1"/>
    <w:rsid w:val="00697FC4"/>
    <w:rsid w:val="006A1761"/>
    <w:rsid w:val="006A3CE2"/>
    <w:rsid w:val="006A5012"/>
    <w:rsid w:val="006B3A4C"/>
    <w:rsid w:val="006B3F68"/>
    <w:rsid w:val="006B5A3E"/>
    <w:rsid w:val="006C01C1"/>
    <w:rsid w:val="006C4E85"/>
    <w:rsid w:val="006C5E37"/>
    <w:rsid w:val="006C6B3E"/>
    <w:rsid w:val="006D132B"/>
    <w:rsid w:val="006D139C"/>
    <w:rsid w:val="006D21C2"/>
    <w:rsid w:val="006D37F7"/>
    <w:rsid w:val="006D44B0"/>
    <w:rsid w:val="006D5ECE"/>
    <w:rsid w:val="006E08A6"/>
    <w:rsid w:val="006E10D3"/>
    <w:rsid w:val="006E2349"/>
    <w:rsid w:val="006E7889"/>
    <w:rsid w:val="006F0921"/>
    <w:rsid w:val="006F5909"/>
    <w:rsid w:val="00706DC4"/>
    <w:rsid w:val="00707DC1"/>
    <w:rsid w:val="00712500"/>
    <w:rsid w:val="007133F7"/>
    <w:rsid w:val="0071493B"/>
    <w:rsid w:val="00714CBB"/>
    <w:rsid w:val="007176ED"/>
    <w:rsid w:val="00717E01"/>
    <w:rsid w:val="007208E2"/>
    <w:rsid w:val="00721318"/>
    <w:rsid w:val="0072226E"/>
    <w:rsid w:val="0072332B"/>
    <w:rsid w:val="00723C60"/>
    <w:rsid w:val="00724DA9"/>
    <w:rsid w:val="00726079"/>
    <w:rsid w:val="007267B1"/>
    <w:rsid w:val="0073028A"/>
    <w:rsid w:val="00730828"/>
    <w:rsid w:val="0073194A"/>
    <w:rsid w:val="007319C1"/>
    <w:rsid w:val="00731FE0"/>
    <w:rsid w:val="00732F52"/>
    <w:rsid w:val="00736EF6"/>
    <w:rsid w:val="00737A41"/>
    <w:rsid w:val="00743A3B"/>
    <w:rsid w:val="0074655C"/>
    <w:rsid w:val="0074748B"/>
    <w:rsid w:val="00747D78"/>
    <w:rsid w:val="007504D4"/>
    <w:rsid w:val="00751520"/>
    <w:rsid w:val="0075528A"/>
    <w:rsid w:val="00755880"/>
    <w:rsid w:val="0075749A"/>
    <w:rsid w:val="00760440"/>
    <w:rsid w:val="00761FCC"/>
    <w:rsid w:val="0076208D"/>
    <w:rsid w:val="00765594"/>
    <w:rsid w:val="00766602"/>
    <w:rsid w:val="00766F40"/>
    <w:rsid w:val="00767865"/>
    <w:rsid w:val="00770572"/>
    <w:rsid w:val="00770DAF"/>
    <w:rsid w:val="00771561"/>
    <w:rsid w:val="00771588"/>
    <w:rsid w:val="00772822"/>
    <w:rsid w:val="00772A04"/>
    <w:rsid w:val="00772C77"/>
    <w:rsid w:val="00774ABF"/>
    <w:rsid w:val="007750D2"/>
    <w:rsid w:val="007767CA"/>
    <w:rsid w:val="007801D5"/>
    <w:rsid w:val="007816D7"/>
    <w:rsid w:val="007837D2"/>
    <w:rsid w:val="00786205"/>
    <w:rsid w:val="00787DB5"/>
    <w:rsid w:val="00791B09"/>
    <w:rsid w:val="00791F1D"/>
    <w:rsid w:val="00792CB9"/>
    <w:rsid w:val="00793636"/>
    <w:rsid w:val="00793DF4"/>
    <w:rsid w:val="0079538F"/>
    <w:rsid w:val="007A0CE4"/>
    <w:rsid w:val="007A1935"/>
    <w:rsid w:val="007A2D52"/>
    <w:rsid w:val="007A40A3"/>
    <w:rsid w:val="007A4E52"/>
    <w:rsid w:val="007A4F34"/>
    <w:rsid w:val="007A6FCE"/>
    <w:rsid w:val="007A73C1"/>
    <w:rsid w:val="007B1688"/>
    <w:rsid w:val="007B2350"/>
    <w:rsid w:val="007B32F9"/>
    <w:rsid w:val="007B41C0"/>
    <w:rsid w:val="007B5FDD"/>
    <w:rsid w:val="007B7D9B"/>
    <w:rsid w:val="007C112E"/>
    <w:rsid w:val="007C158A"/>
    <w:rsid w:val="007C2315"/>
    <w:rsid w:val="007C2C0E"/>
    <w:rsid w:val="007C3081"/>
    <w:rsid w:val="007C42A3"/>
    <w:rsid w:val="007C4C92"/>
    <w:rsid w:val="007C4FD2"/>
    <w:rsid w:val="007C57AF"/>
    <w:rsid w:val="007C7500"/>
    <w:rsid w:val="007D5549"/>
    <w:rsid w:val="007D668C"/>
    <w:rsid w:val="007E0127"/>
    <w:rsid w:val="007E1A5C"/>
    <w:rsid w:val="007E7C20"/>
    <w:rsid w:val="007E7F46"/>
    <w:rsid w:val="007F1039"/>
    <w:rsid w:val="007F2469"/>
    <w:rsid w:val="007F29DC"/>
    <w:rsid w:val="007F2C97"/>
    <w:rsid w:val="007F3BB5"/>
    <w:rsid w:val="007F3E78"/>
    <w:rsid w:val="007F4B35"/>
    <w:rsid w:val="007F5E80"/>
    <w:rsid w:val="00800702"/>
    <w:rsid w:val="00800A66"/>
    <w:rsid w:val="00804D26"/>
    <w:rsid w:val="00806101"/>
    <w:rsid w:val="0080711B"/>
    <w:rsid w:val="00810381"/>
    <w:rsid w:val="00811F93"/>
    <w:rsid w:val="00815963"/>
    <w:rsid w:val="00816C37"/>
    <w:rsid w:val="008208C2"/>
    <w:rsid w:val="00821171"/>
    <w:rsid w:val="008233BB"/>
    <w:rsid w:val="0082416E"/>
    <w:rsid w:val="008241AF"/>
    <w:rsid w:val="00824297"/>
    <w:rsid w:val="008264C0"/>
    <w:rsid w:val="008276D0"/>
    <w:rsid w:val="00830BA5"/>
    <w:rsid w:val="00832BE6"/>
    <w:rsid w:val="00833E21"/>
    <w:rsid w:val="00836070"/>
    <w:rsid w:val="00836E8B"/>
    <w:rsid w:val="00837B86"/>
    <w:rsid w:val="00840E52"/>
    <w:rsid w:val="0084639A"/>
    <w:rsid w:val="008466D2"/>
    <w:rsid w:val="00850499"/>
    <w:rsid w:val="00850688"/>
    <w:rsid w:val="00852003"/>
    <w:rsid w:val="00855AA6"/>
    <w:rsid w:val="00861DE8"/>
    <w:rsid w:val="00862104"/>
    <w:rsid w:val="0086241B"/>
    <w:rsid w:val="00862B87"/>
    <w:rsid w:val="00862F31"/>
    <w:rsid w:val="008637E3"/>
    <w:rsid w:val="00864122"/>
    <w:rsid w:val="008645D6"/>
    <w:rsid w:val="008646B5"/>
    <w:rsid w:val="008677E0"/>
    <w:rsid w:val="00867F68"/>
    <w:rsid w:val="00871EA0"/>
    <w:rsid w:val="00873094"/>
    <w:rsid w:val="0087488F"/>
    <w:rsid w:val="00875207"/>
    <w:rsid w:val="00876CA9"/>
    <w:rsid w:val="008804E2"/>
    <w:rsid w:val="00880862"/>
    <w:rsid w:val="0088151D"/>
    <w:rsid w:val="00881A12"/>
    <w:rsid w:val="0088438B"/>
    <w:rsid w:val="0088600C"/>
    <w:rsid w:val="0088644D"/>
    <w:rsid w:val="008872F2"/>
    <w:rsid w:val="008905C7"/>
    <w:rsid w:val="00891941"/>
    <w:rsid w:val="008924F4"/>
    <w:rsid w:val="00892804"/>
    <w:rsid w:val="0089321E"/>
    <w:rsid w:val="008932DF"/>
    <w:rsid w:val="00894D2A"/>
    <w:rsid w:val="008951F2"/>
    <w:rsid w:val="00895786"/>
    <w:rsid w:val="0089653B"/>
    <w:rsid w:val="008A0303"/>
    <w:rsid w:val="008A2C23"/>
    <w:rsid w:val="008A3912"/>
    <w:rsid w:val="008A6BE4"/>
    <w:rsid w:val="008B0B10"/>
    <w:rsid w:val="008B1B2B"/>
    <w:rsid w:val="008B27D0"/>
    <w:rsid w:val="008B2C4C"/>
    <w:rsid w:val="008B5100"/>
    <w:rsid w:val="008B697E"/>
    <w:rsid w:val="008B7C21"/>
    <w:rsid w:val="008C1240"/>
    <w:rsid w:val="008C25A3"/>
    <w:rsid w:val="008C36F0"/>
    <w:rsid w:val="008C3807"/>
    <w:rsid w:val="008C5CFA"/>
    <w:rsid w:val="008C675B"/>
    <w:rsid w:val="008D12C2"/>
    <w:rsid w:val="008D2B9A"/>
    <w:rsid w:val="008D675C"/>
    <w:rsid w:val="008D67D7"/>
    <w:rsid w:val="008D6991"/>
    <w:rsid w:val="008D6D56"/>
    <w:rsid w:val="008E0558"/>
    <w:rsid w:val="008E0E4E"/>
    <w:rsid w:val="008E1071"/>
    <w:rsid w:val="008E1686"/>
    <w:rsid w:val="008E1CA1"/>
    <w:rsid w:val="008E380D"/>
    <w:rsid w:val="008E548B"/>
    <w:rsid w:val="008E581D"/>
    <w:rsid w:val="008E5C32"/>
    <w:rsid w:val="008E68D7"/>
    <w:rsid w:val="008E7285"/>
    <w:rsid w:val="008E7340"/>
    <w:rsid w:val="008E7B3C"/>
    <w:rsid w:val="008F040B"/>
    <w:rsid w:val="008F0CAB"/>
    <w:rsid w:val="008F14C5"/>
    <w:rsid w:val="008F1C0C"/>
    <w:rsid w:val="008F290A"/>
    <w:rsid w:val="008F37D3"/>
    <w:rsid w:val="00902883"/>
    <w:rsid w:val="00904CFF"/>
    <w:rsid w:val="00905994"/>
    <w:rsid w:val="00905C8D"/>
    <w:rsid w:val="00907D1A"/>
    <w:rsid w:val="00910996"/>
    <w:rsid w:val="009121BB"/>
    <w:rsid w:val="00912AA7"/>
    <w:rsid w:val="00914E6C"/>
    <w:rsid w:val="00921889"/>
    <w:rsid w:val="00921B28"/>
    <w:rsid w:val="00922391"/>
    <w:rsid w:val="00923C5B"/>
    <w:rsid w:val="00924D71"/>
    <w:rsid w:val="00930A81"/>
    <w:rsid w:val="0093214A"/>
    <w:rsid w:val="0093330A"/>
    <w:rsid w:val="00934291"/>
    <w:rsid w:val="00934A92"/>
    <w:rsid w:val="00936B05"/>
    <w:rsid w:val="00936B2D"/>
    <w:rsid w:val="00936B68"/>
    <w:rsid w:val="0094051B"/>
    <w:rsid w:val="00941901"/>
    <w:rsid w:val="00944A6C"/>
    <w:rsid w:val="0094512F"/>
    <w:rsid w:val="0094584E"/>
    <w:rsid w:val="0094663C"/>
    <w:rsid w:val="009470E8"/>
    <w:rsid w:val="00947CA3"/>
    <w:rsid w:val="009502C3"/>
    <w:rsid w:val="00950F5D"/>
    <w:rsid w:val="00951086"/>
    <w:rsid w:val="0095171C"/>
    <w:rsid w:val="00951A35"/>
    <w:rsid w:val="00951C8C"/>
    <w:rsid w:val="0095441A"/>
    <w:rsid w:val="00960E08"/>
    <w:rsid w:val="009611B7"/>
    <w:rsid w:val="00962A4C"/>
    <w:rsid w:val="00964D3B"/>
    <w:rsid w:val="00965A24"/>
    <w:rsid w:val="00965BC4"/>
    <w:rsid w:val="00971749"/>
    <w:rsid w:val="009717B1"/>
    <w:rsid w:val="009729C4"/>
    <w:rsid w:val="009738CA"/>
    <w:rsid w:val="00973F5B"/>
    <w:rsid w:val="00973F94"/>
    <w:rsid w:val="0097602C"/>
    <w:rsid w:val="00977538"/>
    <w:rsid w:val="009779D1"/>
    <w:rsid w:val="009825E3"/>
    <w:rsid w:val="009826FB"/>
    <w:rsid w:val="009856CB"/>
    <w:rsid w:val="00991FA2"/>
    <w:rsid w:val="00996291"/>
    <w:rsid w:val="009A1E66"/>
    <w:rsid w:val="009A2118"/>
    <w:rsid w:val="009A46F8"/>
    <w:rsid w:val="009A566C"/>
    <w:rsid w:val="009A6585"/>
    <w:rsid w:val="009B0D17"/>
    <w:rsid w:val="009B1123"/>
    <w:rsid w:val="009B1FD2"/>
    <w:rsid w:val="009B2B3B"/>
    <w:rsid w:val="009B2D29"/>
    <w:rsid w:val="009B6AB6"/>
    <w:rsid w:val="009B7E41"/>
    <w:rsid w:val="009C137C"/>
    <w:rsid w:val="009C1989"/>
    <w:rsid w:val="009C224C"/>
    <w:rsid w:val="009C331B"/>
    <w:rsid w:val="009C4667"/>
    <w:rsid w:val="009C5370"/>
    <w:rsid w:val="009C7E8C"/>
    <w:rsid w:val="009D0241"/>
    <w:rsid w:val="009D1489"/>
    <w:rsid w:val="009D1D3F"/>
    <w:rsid w:val="009D2B7B"/>
    <w:rsid w:val="009D711D"/>
    <w:rsid w:val="009E018D"/>
    <w:rsid w:val="009E3C06"/>
    <w:rsid w:val="009E6F56"/>
    <w:rsid w:val="009E6FDB"/>
    <w:rsid w:val="009E79A8"/>
    <w:rsid w:val="009F375E"/>
    <w:rsid w:val="009F49DC"/>
    <w:rsid w:val="009F513E"/>
    <w:rsid w:val="00A009A9"/>
    <w:rsid w:val="00A00B42"/>
    <w:rsid w:val="00A00FFB"/>
    <w:rsid w:val="00A02895"/>
    <w:rsid w:val="00A10470"/>
    <w:rsid w:val="00A11910"/>
    <w:rsid w:val="00A11DC5"/>
    <w:rsid w:val="00A11DDE"/>
    <w:rsid w:val="00A1415F"/>
    <w:rsid w:val="00A145D1"/>
    <w:rsid w:val="00A15898"/>
    <w:rsid w:val="00A15FC6"/>
    <w:rsid w:val="00A17D15"/>
    <w:rsid w:val="00A232F8"/>
    <w:rsid w:val="00A24DF3"/>
    <w:rsid w:val="00A310EE"/>
    <w:rsid w:val="00A34011"/>
    <w:rsid w:val="00A35070"/>
    <w:rsid w:val="00A35542"/>
    <w:rsid w:val="00A36189"/>
    <w:rsid w:val="00A3664A"/>
    <w:rsid w:val="00A36B1F"/>
    <w:rsid w:val="00A37E98"/>
    <w:rsid w:val="00A40320"/>
    <w:rsid w:val="00A40C3C"/>
    <w:rsid w:val="00A41FD5"/>
    <w:rsid w:val="00A42032"/>
    <w:rsid w:val="00A4303F"/>
    <w:rsid w:val="00A4468A"/>
    <w:rsid w:val="00A4499B"/>
    <w:rsid w:val="00A44CFF"/>
    <w:rsid w:val="00A4552E"/>
    <w:rsid w:val="00A45963"/>
    <w:rsid w:val="00A504DC"/>
    <w:rsid w:val="00A507EF"/>
    <w:rsid w:val="00A5196B"/>
    <w:rsid w:val="00A51CA6"/>
    <w:rsid w:val="00A54146"/>
    <w:rsid w:val="00A54AE6"/>
    <w:rsid w:val="00A552CA"/>
    <w:rsid w:val="00A57BB7"/>
    <w:rsid w:val="00A60993"/>
    <w:rsid w:val="00A613B2"/>
    <w:rsid w:val="00A62DC5"/>
    <w:rsid w:val="00A701F1"/>
    <w:rsid w:val="00A750EF"/>
    <w:rsid w:val="00A7563D"/>
    <w:rsid w:val="00A7571F"/>
    <w:rsid w:val="00A76F80"/>
    <w:rsid w:val="00A77F32"/>
    <w:rsid w:val="00A80CCE"/>
    <w:rsid w:val="00A80FE9"/>
    <w:rsid w:val="00A81ACF"/>
    <w:rsid w:val="00A81F50"/>
    <w:rsid w:val="00A854B0"/>
    <w:rsid w:val="00A8580A"/>
    <w:rsid w:val="00A92D82"/>
    <w:rsid w:val="00A932B5"/>
    <w:rsid w:val="00A95549"/>
    <w:rsid w:val="00A963D9"/>
    <w:rsid w:val="00A97B3D"/>
    <w:rsid w:val="00AA09E8"/>
    <w:rsid w:val="00AA0E70"/>
    <w:rsid w:val="00AA0F6C"/>
    <w:rsid w:val="00AA2E3B"/>
    <w:rsid w:val="00AA326A"/>
    <w:rsid w:val="00AA518B"/>
    <w:rsid w:val="00AA7A76"/>
    <w:rsid w:val="00AB0D83"/>
    <w:rsid w:val="00AB1E81"/>
    <w:rsid w:val="00AB1E86"/>
    <w:rsid w:val="00AB32F7"/>
    <w:rsid w:val="00AB5140"/>
    <w:rsid w:val="00AB5F78"/>
    <w:rsid w:val="00AB6D06"/>
    <w:rsid w:val="00AB6DB1"/>
    <w:rsid w:val="00AB7055"/>
    <w:rsid w:val="00AC09A9"/>
    <w:rsid w:val="00AC2D12"/>
    <w:rsid w:val="00AC5CB8"/>
    <w:rsid w:val="00AD1100"/>
    <w:rsid w:val="00AD6F44"/>
    <w:rsid w:val="00AE2294"/>
    <w:rsid w:val="00AE4EAC"/>
    <w:rsid w:val="00AE7705"/>
    <w:rsid w:val="00AF247E"/>
    <w:rsid w:val="00AF359D"/>
    <w:rsid w:val="00AF5677"/>
    <w:rsid w:val="00AF5D92"/>
    <w:rsid w:val="00AF7068"/>
    <w:rsid w:val="00AF7D49"/>
    <w:rsid w:val="00B03126"/>
    <w:rsid w:val="00B035F9"/>
    <w:rsid w:val="00B044D7"/>
    <w:rsid w:val="00B044FE"/>
    <w:rsid w:val="00B07718"/>
    <w:rsid w:val="00B11FD3"/>
    <w:rsid w:val="00B15680"/>
    <w:rsid w:val="00B171C6"/>
    <w:rsid w:val="00B1795D"/>
    <w:rsid w:val="00B202E1"/>
    <w:rsid w:val="00B21AB5"/>
    <w:rsid w:val="00B264A8"/>
    <w:rsid w:val="00B27A9C"/>
    <w:rsid w:val="00B329FE"/>
    <w:rsid w:val="00B37627"/>
    <w:rsid w:val="00B40E9B"/>
    <w:rsid w:val="00B44F5D"/>
    <w:rsid w:val="00B451E7"/>
    <w:rsid w:val="00B475AB"/>
    <w:rsid w:val="00B50036"/>
    <w:rsid w:val="00B50517"/>
    <w:rsid w:val="00B51AF1"/>
    <w:rsid w:val="00B523DC"/>
    <w:rsid w:val="00B548C7"/>
    <w:rsid w:val="00B62306"/>
    <w:rsid w:val="00B64231"/>
    <w:rsid w:val="00B65FA8"/>
    <w:rsid w:val="00B67BDF"/>
    <w:rsid w:val="00B72CF5"/>
    <w:rsid w:val="00B7426B"/>
    <w:rsid w:val="00B75220"/>
    <w:rsid w:val="00B759FC"/>
    <w:rsid w:val="00B767F9"/>
    <w:rsid w:val="00B76E59"/>
    <w:rsid w:val="00B77F1F"/>
    <w:rsid w:val="00B818B4"/>
    <w:rsid w:val="00B82991"/>
    <w:rsid w:val="00B87B3E"/>
    <w:rsid w:val="00B90D3B"/>
    <w:rsid w:val="00B90F86"/>
    <w:rsid w:val="00B92DB6"/>
    <w:rsid w:val="00B937F5"/>
    <w:rsid w:val="00B94126"/>
    <w:rsid w:val="00B951AC"/>
    <w:rsid w:val="00B9556C"/>
    <w:rsid w:val="00B95689"/>
    <w:rsid w:val="00B96AF3"/>
    <w:rsid w:val="00B972C8"/>
    <w:rsid w:val="00B97490"/>
    <w:rsid w:val="00BA30F7"/>
    <w:rsid w:val="00BA3DD8"/>
    <w:rsid w:val="00BA4258"/>
    <w:rsid w:val="00BA4897"/>
    <w:rsid w:val="00BA5667"/>
    <w:rsid w:val="00BA74AE"/>
    <w:rsid w:val="00BB12B7"/>
    <w:rsid w:val="00BC091E"/>
    <w:rsid w:val="00BC0E13"/>
    <w:rsid w:val="00BC359F"/>
    <w:rsid w:val="00BD0212"/>
    <w:rsid w:val="00BD0888"/>
    <w:rsid w:val="00BD0889"/>
    <w:rsid w:val="00BD15E8"/>
    <w:rsid w:val="00BD473E"/>
    <w:rsid w:val="00BD705A"/>
    <w:rsid w:val="00BD7183"/>
    <w:rsid w:val="00BE06B0"/>
    <w:rsid w:val="00BE0AB9"/>
    <w:rsid w:val="00BE1469"/>
    <w:rsid w:val="00BE307F"/>
    <w:rsid w:val="00BE4AE7"/>
    <w:rsid w:val="00BE52A7"/>
    <w:rsid w:val="00BF06FB"/>
    <w:rsid w:val="00BF1605"/>
    <w:rsid w:val="00BF3437"/>
    <w:rsid w:val="00BF3BC3"/>
    <w:rsid w:val="00BF4128"/>
    <w:rsid w:val="00BF492F"/>
    <w:rsid w:val="00BF5D7F"/>
    <w:rsid w:val="00BF5E03"/>
    <w:rsid w:val="00BF5E2D"/>
    <w:rsid w:val="00BF5F08"/>
    <w:rsid w:val="00BF69F4"/>
    <w:rsid w:val="00BF7C39"/>
    <w:rsid w:val="00C01DF4"/>
    <w:rsid w:val="00C0319E"/>
    <w:rsid w:val="00C07BC4"/>
    <w:rsid w:val="00C1035D"/>
    <w:rsid w:val="00C10AE8"/>
    <w:rsid w:val="00C12AC6"/>
    <w:rsid w:val="00C1476B"/>
    <w:rsid w:val="00C15F2A"/>
    <w:rsid w:val="00C16DD4"/>
    <w:rsid w:val="00C20529"/>
    <w:rsid w:val="00C20B1A"/>
    <w:rsid w:val="00C21625"/>
    <w:rsid w:val="00C228D2"/>
    <w:rsid w:val="00C2409C"/>
    <w:rsid w:val="00C246C3"/>
    <w:rsid w:val="00C273C9"/>
    <w:rsid w:val="00C275BC"/>
    <w:rsid w:val="00C2771F"/>
    <w:rsid w:val="00C27E24"/>
    <w:rsid w:val="00C30FB8"/>
    <w:rsid w:val="00C316EC"/>
    <w:rsid w:val="00C32DAC"/>
    <w:rsid w:val="00C34322"/>
    <w:rsid w:val="00C34F83"/>
    <w:rsid w:val="00C374FF"/>
    <w:rsid w:val="00C40455"/>
    <w:rsid w:val="00C40829"/>
    <w:rsid w:val="00C41F6F"/>
    <w:rsid w:val="00C4269F"/>
    <w:rsid w:val="00C431E8"/>
    <w:rsid w:val="00C440F1"/>
    <w:rsid w:val="00C443EF"/>
    <w:rsid w:val="00C46F13"/>
    <w:rsid w:val="00C470EA"/>
    <w:rsid w:val="00C47E86"/>
    <w:rsid w:val="00C5058B"/>
    <w:rsid w:val="00C51F12"/>
    <w:rsid w:val="00C5354B"/>
    <w:rsid w:val="00C558D9"/>
    <w:rsid w:val="00C55FD6"/>
    <w:rsid w:val="00C568E1"/>
    <w:rsid w:val="00C607A5"/>
    <w:rsid w:val="00C615B9"/>
    <w:rsid w:val="00C6232B"/>
    <w:rsid w:val="00C6244D"/>
    <w:rsid w:val="00C637F8"/>
    <w:rsid w:val="00C63A55"/>
    <w:rsid w:val="00C63C3A"/>
    <w:rsid w:val="00C650F1"/>
    <w:rsid w:val="00C65434"/>
    <w:rsid w:val="00C66425"/>
    <w:rsid w:val="00C66EE8"/>
    <w:rsid w:val="00C73617"/>
    <w:rsid w:val="00C739A4"/>
    <w:rsid w:val="00C750AA"/>
    <w:rsid w:val="00C75163"/>
    <w:rsid w:val="00C75239"/>
    <w:rsid w:val="00C80E51"/>
    <w:rsid w:val="00C86E56"/>
    <w:rsid w:val="00C8759E"/>
    <w:rsid w:val="00C91398"/>
    <w:rsid w:val="00C934F2"/>
    <w:rsid w:val="00C9613A"/>
    <w:rsid w:val="00C966DA"/>
    <w:rsid w:val="00C96EB8"/>
    <w:rsid w:val="00CA000E"/>
    <w:rsid w:val="00CA02F6"/>
    <w:rsid w:val="00CA2F4F"/>
    <w:rsid w:val="00CA57E8"/>
    <w:rsid w:val="00CA6060"/>
    <w:rsid w:val="00CA6640"/>
    <w:rsid w:val="00CA6C03"/>
    <w:rsid w:val="00CB014C"/>
    <w:rsid w:val="00CB0D4F"/>
    <w:rsid w:val="00CB1289"/>
    <w:rsid w:val="00CB1851"/>
    <w:rsid w:val="00CB29CD"/>
    <w:rsid w:val="00CB5F5E"/>
    <w:rsid w:val="00CC7338"/>
    <w:rsid w:val="00CD123D"/>
    <w:rsid w:val="00CD26D8"/>
    <w:rsid w:val="00CD5AAE"/>
    <w:rsid w:val="00CD6B9C"/>
    <w:rsid w:val="00CD6C5C"/>
    <w:rsid w:val="00CD6F8E"/>
    <w:rsid w:val="00CE0E27"/>
    <w:rsid w:val="00CE2CAB"/>
    <w:rsid w:val="00CE325A"/>
    <w:rsid w:val="00CE4E02"/>
    <w:rsid w:val="00CE606A"/>
    <w:rsid w:val="00CF032B"/>
    <w:rsid w:val="00CF2497"/>
    <w:rsid w:val="00CF2B78"/>
    <w:rsid w:val="00CF3B8C"/>
    <w:rsid w:val="00CF4446"/>
    <w:rsid w:val="00CF4453"/>
    <w:rsid w:val="00CF6F54"/>
    <w:rsid w:val="00D026B1"/>
    <w:rsid w:val="00D048BA"/>
    <w:rsid w:val="00D05824"/>
    <w:rsid w:val="00D059E8"/>
    <w:rsid w:val="00D0669B"/>
    <w:rsid w:val="00D10282"/>
    <w:rsid w:val="00D110BE"/>
    <w:rsid w:val="00D118F9"/>
    <w:rsid w:val="00D11CA2"/>
    <w:rsid w:val="00D13635"/>
    <w:rsid w:val="00D13D6B"/>
    <w:rsid w:val="00D15C4F"/>
    <w:rsid w:val="00D200FE"/>
    <w:rsid w:val="00D216B0"/>
    <w:rsid w:val="00D22A15"/>
    <w:rsid w:val="00D23027"/>
    <w:rsid w:val="00D2451D"/>
    <w:rsid w:val="00D27092"/>
    <w:rsid w:val="00D27D67"/>
    <w:rsid w:val="00D30112"/>
    <w:rsid w:val="00D30329"/>
    <w:rsid w:val="00D304CF"/>
    <w:rsid w:val="00D31288"/>
    <w:rsid w:val="00D3201F"/>
    <w:rsid w:val="00D32300"/>
    <w:rsid w:val="00D32951"/>
    <w:rsid w:val="00D330EF"/>
    <w:rsid w:val="00D36055"/>
    <w:rsid w:val="00D432E4"/>
    <w:rsid w:val="00D43F3A"/>
    <w:rsid w:val="00D4460B"/>
    <w:rsid w:val="00D4501F"/>
    <w:rsid w:val="00D459D5"/>
    <w:rsid w:val="00D47D4B"/>
    <w:rsid w:val="00D50976"/>
    <w:rsid w:val="00D5109D"/>
    <w:rsid w:val="00D5284F"/>
    <w:rsid w:val="00D52B92"/>
    <w:rsid w:val="00D540E8"/>
    <w:rsid w:val="00D5479F"/>
    <w:rsid w:val="00D57165"/>
    <w:rsid w:val="00D60F8D"/>
    <w:rsid w:val="00D6135B"/>
    <w:rsid w:val="00D6256E"/>
    <w:rsid w:val="00D625F5"/>
    <w:rsid w:val="00D650A0"/>
    <w:rsid w:val="00D65670"/>
    <w:rsid w:val="00D66BCA"/>
    <w:rsid w:val="00D71AC1"/>
    <w:rsid w:val="00D72115"/>
    <w:rsid w:val="00D730DA"/>
    <w:rsid w:val="00D73493"/>
    <w:rsid w:val="00D77276"/>
    <w:rsid w:val="00D7796E"/>
    <w:rsid w:val="00D81305"/>
    <w:rsid w:val="00D8341D"/>
    <w:rsid w:val="00D83A32"/>
    <w:rsid w:val="00D84F69"/>
    <w:rsid w:val="00D85F1B"/>
    <w:rsid w:val="00D86439"/>
    <w:rsid w:val="00D87CFA"/>
    <w:rsid w:val="00D87DD7"/>
    <w:rsid w:val="00D9054F"/>
    <w:rsid w:val="00D937ED"/>
    <w:rsid w:val="00D96550"/>
    <w:rsid w:val="00D97383"/>
    <w:rsid w:val="00D974B6"/>
    <w:rsid w:val="00DA3547"/>
    <w:rsid w:val="00DA39B0"/>
    <w:rsid w:val="00DA40F7"/>
    <w:rsid w:val="00DA45A8"/>
    <w:rsid w:val="00DB083E"/>
    <w:rsid w:val="00DB25D2"/>
    <w:rsid w:val="00DB4BD0"/>
    <w:rsid w:val="00DB5E22"/>
    <w:rsid w:val="00DB6083"/>
    <w:rsid w:val="00DB6E2E"/>
    <w:rsid w:val="00DC0576"/>
    <w:rsid w:val="00DC0685"/>
    <w:rsid w:val="00DC400A"/>
    <w:rsid w:val="00DC65C6"/>
    <w:rsid w:val="00DC6AFF"/>
    <w:rsid w:val="00DD1FAA"/>
    <w:rsid w:val="00DD407D"/>
    <w:rsid w:val="00DD442F"/>
    <w:rsid w:val="00DD6B06"/>
    <w:rsid w:val="00DE3F0D"/>
    <w:rsid w:val="00DE4368"/>
    <w:rsid w:val="00DE5882"/>
    <w:rsid w:val="00DE7006"/>
    <w:rsid w:val="00DF0671"/>
    <w:rsid w:val="00DF1CC8"/>
    <w:rsid w:val="00DF3C70"/>
    <w:rsid w:val="00DF53EE"/>
    <w:rsid w:val="00DF6BA6"/>
    <w:rsid w:val="00E00C8C"/>
    <w:rsid w:val="00E01EC4"/>
    <w:rsid w:val="00E02DE2"/>
    <w:rsid w:val="00E03FB1"/>
    <w:rsid w:val="00E04F54"/>
    <w:rsid w:val="00E0576F"/>
    <w:rsid w:val="00E0695F"/>
    <w:rsid w:val="00E10CAC"/>
    <w:rsid w:val="00E11BCC"/>
    <w:rsid w:val="00E11C7F"/>
    <w:rsid w:val="00E1248F"/>
    <w:rsid w:val="00E12AFD"/>
    <w:rsid w:val="00E13D35"/>
    <w:rsid w:val="00E17173"/>
    <w:rsid w:val="00E20F4F"/>
    <w:rsid w:val="00E25282"/>
    <w:rsid w:val="00E26452"/>
    <w:rsid w:val="00E26C96"/>
    <w:rsid w:val="00E26DBB"/>
    <w:rsid w:val="00E276C4"/>
    <w:rsid w:val="00E30D5C"/>
    <w:rsid w:val="00E30DD7"/>
    <w:rsid w:val="00E32804"/>
    <w:rsid w:val="00E33A6C"/>
    <w:rsid w:val="00E348E0"/>
    <w:rsid w:val="00E35ACE"/>
    <w:rsid w:val="00E35B4B"/>
    <w:rsid w:val="00E36134"/>
    <w:rsid w:val="00E3677B"/>
    <w:rsid w:val="00E375B7"/>
    <w:rsid w:val="00E4187C"/>
    <w:rsid w:val="00E428AF"/>
    <w:rsid w:val="00E433ED"/>
    <w:rsid w:val="00E45D2B"/>
    <w:rsid w:val="00E46D50"/>
    <w:rsid w:val="00E46E63"/>
    <w:rsid w:val="00E5245D"/>
    <w:rsid w:val="00E528AF"/>
    <w:rsid w:val="00E53155"/>
    <w:rsid w:val="00E56A8E"/>
    <w:rsid w:val="00E6379D"/>
    <w:rsid w:val="00E65CE3"/>
    <w:rsid w:val="00E6611B"/>
    <w:rsid w:val="00E66EB1"/>
    <w:rsid w:val="00E704C6"/>
    <w:rsid w:val="00E706C7"/>
    <w:rsid w:val="00E72C31"/>
    <w:rsid w:val="00E73EDB"/>
    <w:rsid w:val="00E7654A"/>
    <w:rsid w:val="00E770EF"/>
    <w:rsid w:val="00E80F4A"/>
    <w:rsid w:val="00E81812"/>
    <w:rsid w:val="00E82349"/>
    <w:rsid w:val="00E84131"/>
    <w:rsid w:val="00E84894"/>
    <w:rsid w:val="00E84BE4"/>
    <w:rsid w:val="00E84CAB"/>
    <w:rsid w:val="00E850BD"/>
    <w:rsid w:val="00E860DC"/>
    <w:rsid w:val="00E86FE5"/>
    <w:rsid w:val="00E90472"/>
    <w:rsid w:val="00E91205"/>
    <w:rsid w:val="00E914D3"/>
    <w:rsid w:val="00E9347A"/>
    <w:rsid w:val="00E95B16"/>
    <w:rsid w:val="00EA1102"/>
    <w:rsid w:val="00EA5C32"/>
    <w:rsid w:val="00EA5DE3"/>
    <w:rsid w:val="00EA66DA"/>
    <w:rsid w:val="00EB0867"/>
    <w:rsid w:val="00EB0DC7"/>
    <w:rsid w:val="00EB12E4"/>
    <w:rsid w:val="00EB2F23"/>
    <w:rsid w:val="00EB3563"/>
    <w:rsid w:val="00EB3A17"/>
    <w:rsid w:val="00EB7888"/>
    <w:rsid w:val="00EB7CF3"/>
    <w:rsid w:val="00EC3577"/>
    <w:rsid w:val="00EC3C60"/>
    <w:rsid w:val="00EC4E48"/>
    <w:rsid w:val="00EC7B18"/>
    <w:rsid w:val="00ED0189"/>
    <w:rsid w:val="00ED0430"/>
    <w:rsid w:val="00ED0705"/>
    <w:rsid w:val="00ED1B67"/>
    <w:rsid w:val="00ED51C0"/>
    <w:rsid w:val="00ED52EB"/>
    <w:rsid w:val="00EE5050"/>
    <w:rsid w:val="00EE5AE3"/>
    <w:rsid w:val="00EE5BBB"/>
    <w:rsid w:val="00EE5D69"/>
    <w:rsid w:val="00EE5D97"/>
    <w:rsid w:val="00EF029D"/>
    <w:rsid w:val="00EF29C2"/>
    <w:rsid w:val="00EF2E89"/>
    <w:rsid w:val="00EF40FB"/>
    <w:rsid w:val="00EF486A"/>
    <w:rsid w:val="00EF5A2C"/>
    <w:rsid w:val="00EF5E59"/>
    <w:rsid w:val="00EF7E59"/>
    <w:rsid w:val="00F0045A"/>
    <w:rsid w:val="00F01173"/>
    <w:rsid w:val="00F016F8"/>
    <w:rsid w:val="00F018E2"/>
    <w:rsid w:val="00F02D2A"/>
    <w:rsid w:val="00F03508"/>
    <w:rsid w:val="00F0368D"/>
    <w:rsid w:val="00F0596C"/>
    <w:rsid w:val="00F06FC2"/>
    <w:rsid w:val="00F07DFF"/>
    <w:rsid w:val="00F10C4B"/>
    <w:rsid w:val="00F1461E"/>
    <w:rsid w:val="00F15283"/>
    <w:rsid w:val="00F176FB"/>
    <w:rsid w:val="00F17760"/>
    <w:rsid w:val="00F210CD"/>
    <w:rsid w:val="00F21A20"/>
    <w:rsid w:val="00F24057"/>
    <w:rsid w:val="00F2405E"/>
    <w:rsid w:val="00F258C7"/>
    <w:rsid w:val="00F303B8"/>
    <w:rsid w:val="00F30B97"/>
    <w:rsid w:val="00F330D7"/>
    <w:rsid w:val="00F41346"/>
    <w:rsid w:val="00F4393B"/>
    <w:rsid w:val="00F43CE1"/>
    <w:rsid w:val="00F43D3A"/>
    <w:rsid w:val="00F4678D"/>
    <w:rsid w:val="00F5261C"/>
    <w:rsid w:val="00F57D89"/>
    <w:rsid w:val="00F6560B"/>
    <w:rsid w:val="00F65823"/>
    <w:rsid w:val="00F65932"/>
    <w:rsid w:val="00F66402"/>
    <w:rsid w:val="00F7198C"/>
    <w:rsid w:val="00F72058"/>
    <w:rsid w:val="00F761E3"/>
    <w:rsid w:val="00F84CF4"/>
    <w:rsid w:val="00F84D75"/>
    <w:rsid w:val="00F90EFE"/>
    <w:rsid w:val="00F93056"/>
    <w:rsid w:val="00F935EE"/>
    <w:rsid w:val="00F94925"/>
    <w:rsid w:val="00FA09ED"/>
    <w:rsid w:val="00FA0ED6"/>
    <w:rsid w:val="00FA5FA0"/>
    <w:rsid w:val="00FA680F"/>
    <w:rsid w:val="00FB0ADD"/>
    <w:rsid w:val="00FB3D09"/>
    <w:rsid w:val="00FB41CC"/>
    <w:rsid w:val="00FB5C69"/>
    <w:rsid w:val="00FB7CA3"/>
    <w:rsid w:val="00FB7E50"/>
    <w:rsid w:val="00FC0049"/>
    <w:rsid w:val="00FC06C1"/>
    <w:rsid w:val="00FC24D6"/>
    <w:rsid w:val="00FC452B"/>
    <w:rsid w:val="00FC536D"/>
    <w:rsid w:val="00FC55F4"/>
    <w:rsid w:val="00FC5EBB"/>
    <w:rsid w:val="00FC648A"/>
    <w:rsid w:val="00FC7F36"/>
    <w:rsid w:val="00FD045A"/>
    <w:rsid w:val="00FD34E9"/>
    <w:rsid w:val="00FD6499"/>
    <w:rsid w:val="00FE0C91"/>
    <w:rsid w:val="00FE36C8"/>
    <w:rsid w:val="00FE47D6"/>
    <w:rsid w:val="00FE4FE2"/>
    <w:rsid w:val="00FE5E63"/>
    <w:rsid w:val="00FE63F2"/>
    <w:rsid w:val="00FE6918"/>
    <w:rsid w:val="00FF00C7"/>
    <w:rsid w:val="00FF06C6"/>
    <w:rsid w:val="00FF4908"/>
    <w:rsid w:val="00FF52E5"/>
    <w:rsid w:val="00FF7346"/>
    <w:rsid w:val="00FF7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456369"/>
  <w15:chartTrackingRefBased/>
  <w15:docId w15:val="{198F4611-AB9B-4ACD-B339-C06C79018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126"/>
    <w:pPr>
      <w:spacing w:line="276" w:lineRule="auto"/>
    </w:pPr>
    <w:rPr>
      <w:lang w:val="en-GB"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4925"/>
    <w:pPr>
      <w:keepNext/>
      <w:keepLines/>
      <w:numPr>
        <w:numId w:val="2"/>
      </w:numPr>
      <w:pBdr>
        <w:bottom w:val="single" w:sz="4" w:space="1" w:color="284C9C" w:themeColor="accent1"/>
      </w:pBdr>
      <w:spacing w:before="400" w:after="240" w:line="240" w:lineRule="auto"/>
      <w:outlineLvl w:val="0"/>
    </w:pPr>
    <w:rPr>
      <w:rFonts w:asciiTheme="majorHAnsi" w:eastAsiaTheme="majorEastAsia" w:hAnsiTheme="majorHAnsi" w:cstheme="majorBidi"/>
      <w:color w:val="1E3874" w:themeColor="accent1" w:themeShade="BF"/>
      <w:sz w:val="40"/>
      <w:szCs w:val="40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F94925"/>
    <w:pPr>
      <w:keepNext/>
      <w:keepLines/>
      <w:numPr>
        <w:ilvl w:val="1"/>
        <w:numId w:val="2"/>
      </w:numPr>
      <w:spacing w:before="360" w:line="240" w:lineRule="auto"/>
      <w:outlineLvl w:val="1"/>
    </w:pPr>
    <w:rPr>
      <w:rFonts w:asciiTheme="majorHAnsi" w:eastAsiaTheme="majorEastAsia" w:hAnsiTheme="majorHAnsi" w:cstheme="majorBidi"/>
      <w:color w:val="1E3874" w:themeColor="accent1" w:themeShade="BF"/>
      <w:sz w:val="32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F94925"/>
    <w:pPr>
      <w:keepNext/>
      <w:keepLines/>
      <w:numPr>
        <w:ilvl w:val="2"/>
        <w:numId w:val="2"/>
      </w:numPr>
      <w:spacing w:before="280" w:after="8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32"/>
      <w:szCs w:val="32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qFormat/>
    <w:rsid w:val="00F94925"/>
    <w:pPr>
      <w:keepNext/>
      <w:keepLines/>
      <w:numPr>
        <w:ilvl w:val="3"/>
        <w:numId w:val="2"/>
      </w:numPr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  <w:lang w:val="en-US" w:eastAsia="en-US"/>
    </w:rPr>
  </w:style>
  <w:style w:type="paragraph" w:styleId="Heading5">
    <w:name w:val="heading 5"/>
    <w:basedOn w:val="Normal"/>
    <w:next w:val="Normal"/>
    <w:link w:val="Heading5Char"/>
    <w:uiPriority w:val="9"/>
    <w:qFormat/>
    <w:rsid w:val="00F94925"/>
    <w:pPr>
      <w:keepNext/>
      <w:keepLines/>
      <w:numPr>
        <w:ilvl w:val="4"/>
        <w:numId w:val="2"/>
      </w:numPr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  <w:lang w:val="en-US"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4925"/>
    <w:pPr>
      <w:keepNext/>
      <w:keepLines/>
      <w:numPr>
        <w:ilvl w:val="5"/>
        <w:numId w:val="2"/>
      </w:numPr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  <w:lang w:val="en-US"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4925"/>
    <w:pPr>
      <w:keepNext/>
      <w:keepLines/>
      <w:numPr>
        <w:ilvl w:val="6"/>
        <w:numId w:val="2"/>
      </w:numPr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  <w:lang w:val="en-US"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4925"/>
    <w:pPr>
      <w:keepNext/>
      <w:keepLines/>
      <w:numPr>
        <w:ilvl w:val="7"/>
        <w:numId w:val="2"/>
      </w:numPr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  <w:lang w:val="en-US"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4925"/>
    <w:pPr>
      <w:keepNext/>
      <w:keepLines/>
      <w:numPr>
        <w:ilvl w:val="8"/>
        <w:numId w:val="2"/>
      </w:numPr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925"/>
    <w:rPr>
      <w:rFonts w:asciiTheme="majorHAnsi" w:eastAsiaTheme="majorEastAsia" w:hAnsiTheme="majorHAnsi" w:cstheme="majorBidi"/>
      <w:color w:val="1E3874" w:themeColor="accent1" w:themeShade="BF"/>
      <w:sz w:val="40"/>
      <w:szCs w:val="40"/>
    </w:rPr>
  </w:style>
  <w:style w:type="paragraph" w:styleId="ListParagraph">
    <w:name w:val="List Paragraph"/>
    <w:basedOn w:val="Normal"/>
    <w:link w:val="ListParagraphChar"/>
    <w:uiPriority w:val="34"/>
    <w:qFormat/>
    <w:rsid w:val="00F94925"/>
    <w:pPr>
      <w:ind w:left="720"/>
      <w:contextualSpacing/>
    </w:pPr>
    <w:rPr>
      <w:lang w:val="en-US" w:eastAsia="en-US"/>
    </w:rPr>
  </w:style>
  <w:style w:type="character" w:customStyle="1" w:styleId="ListParagraphChar">
    <w:name w:val="List Paragraph Char"/>
    <w:link w:val="ListParagraph"/>
    <w:uiPriority w:val="34"/>
    <w:locked/>
    <w:rsid w:val="00F94925"/>
  </w:style>
  <w:style w:type="paragraph" w:styleId="Title">
    <w:name w:val="Title"/>
    <w:basedOn w:val="NoSpacing"/>
    <w:next w:val="Normal"/>
    <w:link w:val="TitleChar"/>
    <w:uiPriority w:val="2"/>
    <w:qFormat/>
    <w:rsid w:val="004862DB"/>
    <w:pPr>
      <w:spacing w:before="40" w:after="560" w:line="216" w:lineRule="auto"/>
      <w:jc w:val="center"/>
    </w:pPr>
    <w:rPr>
      <w:color w:val="284C9C" w:themeColor="accent1"/>
      <w:sz w:val="60"/>
      <w:szCs w:val="72"/>
    </w:rPr>
  </w:style>
  <w:style w:type="character" w:customStyle="1" w:styleId="TitleChar">
    <w:name w:val="Title Char"/>
    <w:basedOn w:val="DefaultParagraphFont"/>
    <w:link w:val="Title"/>
    <w:uiPriority w:val="2"/>
    <w:rsid w:val="00B94126"/>
    <w:rPr>
      <w:rFonts w:cstheme="minorHAnsi"/>
      <w:color w:val="284C9C" w:themeColor="accent1"/>
      <w:sz w:val="60"/>
      <w:szCs w:val="72"/>
      <w:lang w:val="en-GB" w:eastAsia="es-ES"/>
    </w:rPr>
  </w:style>
  <w:style w:type="character" w:styleId="Strong">
    <w:name w:val="Strong"/>
    <w:basedOn w:val="DefaultParagraphFont"/>
    <w:uiPriority w:val="22"/>
    <w:qFormat/>
    <w:rsid w:val="00F94925"/>
    <w:rPr>
      <w:b/>
      <w:bCs/>
    </w:rPr>
  </w:style>
  <w:style w:type="paragraph" w:styleId="Subtitle">
    <w:name w:val="Subtitle"/>
    <w:basedOn w:val="Normal"/>
    <w:next w:val="Normal"/>
    <w:link w:val="SubtitleChar"/>
    <w:uiPriority w:val="3"/>
    <w:qFormat/>
    <w:rsid w:val="00F94925"/>
    <w:pPr>
      <w:numPr>
        <w:ilvl w:val="1"/>
      </w:numPr>
      <w:spacing w:after="240" w:line="240" w:lineRule="auto"/>
      <w:jc w:val="center"/>
    </w:pPr>
    <w:rPr>
      <w:rFonts w:asciiTheme="majorHAnsi" w:eastAsiaTheme="majorEastAsia" w:hAnsiTheme="majorHAnsi" w:cstheme="majorBidi"/>
      <w:caps/>
      <w:color w:val="404040" w:themeColor="text1" w:themeTint="BF"/>
      <w:sz w:val="30"/>
      <w:szCs w:val="30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3"/>
    <w:rsid w:val="00B94126"/>
    <w:rPr>
      <w:rFonts w:asciiTheme="majorHAnsi" w:eastAsiaTheme="majorEastAsia" w:hAnsiTheme="majorHAnsi" w:cstheme="majorBidi"/>
      <w:caps/>
      <w:color w:val="404040" w:themeColor="text1" w:themeTint="BF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8D6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D56"/>
  </w:style>
  <w:style w:type="paragraph" w:styleId="Footer">
    <w:name w:val="footer"/>
    <w:basedOn w:val="Normal"/>
    <w:link w:val="FooterChar"/>
    <w:uiPriority w:val="99"/>
    <w:unhideWhenUsed/>
    <w:rsid w:val="008D6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D56"/>
  </w:style>
  <w:style w:type="paragraph" w:styleId="TOC1">
    <w:name w:val="toc 1"/>
    <w:basedOn w:val="Normal"/>
    <w:next w:val="Normal"/>
    <w:autoRedefine/>
    <w:uiPriority w:val="39"/>
    <w:unhideWhenUsed/>
    <w:rsid w:val="001851C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851C9"/>
    <w:rPr>
      <w:color w:val="284C9C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94126"/>
    <w:rPr>
      <w:rFonts w:asciiTheme="majorHAnsi" w:eastAsiaTheme="majorEastAsia" w:hAnsiTheme="majorHAnsi" w:cstheme="majorBidi"/>
      <w:color w:val="1E3874" w:themeColor="accent1" w:themeShade="BF"/>
      <w:sz w:val="32"/>
      <w:szCs w:val="36"/>
      <w:lang w:val="en-GB" w:eastAsia="es-ES"/>
    </w:rPr>
  </w:style>
  <w:style w:type="character" w:customStyle="1" w:styleId="Heading3Char">
    <w:name w:val="Heading 3 Char"/>
    <w:basedOn w:val="DefaultParagraphFont"/>
    <w:link w:val="Heading3"/>
    <w:uiPriority w:val="9"/>
    <w:rsid w:val="00B94126"/>
    <w:rPr>
      <w:rFonts w:asciiTheme="majorHAnsi" w:eastAsiaTheme="majorEastAsia" w:hAnsiTheme="majorHAnsi" w:cstheme="majorBidi"/>
      <w:color w:val="404040" w:themeColor="text1" w:themeTint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9412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94126"/>
    <w:rPr>
      <w:rFonts w:asciiTheme="majorHAnsi" w:eastAsiaTheme="majorEastAsia" w:hAnsiTheme="majorHAnsi" w:cstheme="majorBidi"/>
      <w:i/>
      <w:iCs/>
      <w:sz w:val="22"/>
      <w:szCs w:val="22"/>
    </w:rPr>
  </w:style>
  <w:style w:type="table" w:styleId="TableGrid">
    <w:name w:val="Table Grid"/>
    <w:basedOn w:val="TableNormal"/>
    <w:uiPriority w:val="39"/>
    <w:rsid w:val="001851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94925"/>
    <w:pPr>
      <w:spacing w:after="0" w:line="252" w:lineRule="auto"/>
    </w:pPr>
    <w:rPr>
      <w:rFonts w:cstheme="minorHAnsi"/>
      <w:lang w:val="en-GB" w:eastAsia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8208C2"/>
    <w:pPr>
      <w:numPr>
        <w:numId w:val="0"/>
      </w:numPr>
      <w:outlineLvl w:val="9"/>
    </w:pPr>
    <w:rPr>
      <w:lang w:val="en-GB" w:eastAsia="es-ES"/>
    </w:rPr>
  </w:style>
  <w:style w:type="paragraph" w:styleId="TOC2">
    <w:name w:val="toc 2"/>
    <w:basedOn w:val="Normal"/>
    <w:next w:val="Normal"/>
    <w:autoRedefine/>
    <w:uiPriority w:val="39"/>
    <w:unhideWhenUsed/>
    <w:rsid w:val="00C01DF4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C01DF4"/>
    <w:pPr>
      <w:spacing w:after="100"/>
      <w:ind w:left="420"/>
    </w:pPr>
  </w:style>
  <w:style w:type="table" w:customStyle="1" w:styleId="FluenceTableStyle1">
    <w:name w:val="Fluence Table Style 1"/>
    <w:basedOn w:val="TableNormal"/>
    <w:uiPriority w:val="99"/>
    <w:rsid w:val="00C30F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cPr>
      <w:shd w:val="clear" w:color="auto" w:fill="auto"/>
      <w:vAlign w:val="center"/>
    </w:tcPr>
    <w:tblStylePr w:type="firstRow">
      <w:pPr>
        <w:wordWrap/>
        <w:spacing w:beforeLines="0" w:before="0" w:beforeAutospacing="0" w:afterLines="0" w:after="0" w:afterAutospacing="0"/>
        <w:jc w:val="left"/>
      </w:pPr>
      <w:rPr>
        <w:rFonts w:asciiTheme="minorHAnsi" w:hAnsiTheme="minorHAnsi"/>
        <w:color w:val="FFFFFF" w:themeColor="background1"/>
        <w:sz w:val="24"/>
      </w:rPr>
      <w:tblPr/>
      <w:tcPr>
        <w:shd w:val="clear" w:color="auto" w:fill="1E3874" w:themeFill="accent1" w:themeFillShade="BF"/>
      </w:tcPr>
    </w:tblStylePr>
  </w:style>
  <w:style w:type="table" w:styleId="PlainTable1">
    <w:name w:val="Plain Table 1"/>
    <w:basedOn w:val="TableNormal"/>
    <w:uiPriority w:val="41"/>
    <w:rsid w:val="00C30FB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6Char">
    <w:name w:val="Heading 6 Char"/>
    <w:basedOn w:val="DefaultParagraphFont"/>
    <w:link w:val="Heading6"/>
    <w:uiPriority w:val="9"/>
    <w:semiHidden/>
    <w:rsid w:val="00F9492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492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492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492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9492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94925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F94925"/>
    <w:pPr>
      <w:spacing w:before="240" w:after="240" w:line="252" w:lineRule="auto"/>
      <w:ind w:left="864" w:right="864"/>
      <w:jc w:val="center"/>
    </w:pPr>
    <w:rPr>
      <w:i/>
      <w:iCs/>
      <w:lang w:val="en-US" w:eastAsia="en-US"/>
    </w:rPr>
  </w:style>
  <w:style w:type="character" w:customStyle="1" w:styleId="QuoteChar">
    <w:name w:val="Quote Char"/>
    <w:basedOn w:val="DefaultParagraphFont"/>
    <w:link w:val="Quote"/>
    <w:uiPriority w:val="29"/>
    <w:rsid w:val="00F9492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492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284C9C" w:themeColor="accent1"/>
      <w:sz w:val="28"/>
      <w:szCs w:val="28"/>
      <w:lang w:val="en-US"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4925"/>
    <w:rPr>
      <w:rFonts w:asciiTheme="majorHAnsi" w:eastAsiaTheme="majorEastAsia" w:hAnsiTheme="majorHAnsi" w:cstheme="majorBidi"/>
      <w:color w:val="284C9C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9492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9492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9492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F9492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F94925"/>
    <w:rPr>
      <w:b/>
      <w:bCs/>
      <w:smallCaps/>
    </w:rPr>
  </w:style>
  <w:style w:type="table" w:customStyle="1" w:styleId="FluenceTableBandedRows">
    <w:name w:val="Fluence Table Banded Rows"/>
    <w:basedOn w:val="TableNormal"/>
    <w:uiPriority w:val="99"/>
    <w:rsid w:val="0073028A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blStylePr w:type="firstRow">
      <w:pPr>
        <w:wordWrap/>
        <w:spacing w:beforeLines="0" w:before="0" w:beforeAutospacing="0" w:afterLines="0" w:after="0" w:afterAutospacing="0"/>
        <w:jc w:val="left"/>
      </w:pPr>
      <w:rPr>
        <w:rFonts w:asciiTheme="minorHAnsi" w:hAnsiTheme="minorHAnsi"/>
        <w:color w:val="FFFFFF" w:themeColor="background1"/>
        <w:sz w:val="24"/>
      </w:rPr>
      <w:tblPr/>
      <w:tcPr>
        <w:shd w:val="clear" w:color="auto" w:fill="1E3874" w:themeFill="accent1" w:themeFillShade="BF"/>
        <w:vAlign w:val="center"/>
      </w:tcPr>
    </w:tblStylePr>
    <w:tblStylePr w:type="band2Horz">
      <w:tblPr/>
      <w:tcPr>
        <w:shd w:val="clear" w:color="auto" w:fill="E7E8E7" w:themeFill="accent5" w:themeFillTint="66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B94126"/>
    <w:rPr>
      <w:rFonts w:cstheme="minorHAnsi"/>
      <w:lang w:val="en-GB" w:eastAsia="es-ES"/>
    </w:rPr>
  </w:style>
  <w:style w:type="character" w:styleId="PlaceholderText">
    <w:name w:val="Placeholder Text"/>
    <w:basedOn w:val="DefaultParagraphFont"/>
    <w:uiPriority w:val="99"/>
    <w:semiHidden/>
    <w:rsid w:val="008466D2"/>
    <w:rPr>
      <w:color w:val="808080"/>
    </w:rPr>
  </w:style>
  <w:style w:type="paragraph" w:customStyle="1" w:styleId="Subheading">
    <w:name w:val="Subheading"/>
    <w:basedOn w:val="Normal"/>
    <w:link w:val="SubheadingChar"/>
    <w:uiPriority w:val="10"/>
    <w:qFormat/>
    <w:rsid w:val="004862DB"/>
    <w:rPr>
      <w:b/>
      <w:sz w:val="24"/>
    </w:rPr>
  </w:style>
  <w:style w:type="character" w:customStyle="1" w:styleId="SubheadingChar">
    <w:name w:val="Subheading Char"/>
    <w:basedOn w:val="DefaultParagraphFont"/>
    <w:link w:val="Subheading"/>
    <w:uiPriority w:val="10"/>
    <w:rsid w:val="00B94126"/>
    <w:rPr>
      <w:b/>
      <w:sz w:val="24"/>
      <w:lang w:val="en-GB" w:eastAsia="es-ES"/>
    </w:rPr>
  </w:style>
  <w:style w:type="paragraph" w:customStyle="1" w:styleId="Code">
    <w:name w:val="Code"/>
    <w:basedOn w:val="NoSpacing"/>
    <w:link w:val="CodeChar"/>
    <w:uiPriority w:val="11"/>
    <w:qFormat/>
    <w:rsid w:val="00B94126"/>
    <w:rPr>
      <w:rFonts w:ascii="Consolas" w:hAnsi="Consolas"/>
      <w:color w:val="00AFB9" w:themeColor="accent2"/>
      <w:sz w:val="22"/>
    </w:rPr>
  </w:style>
  <w:style w:type="character" w:customStyle="1" w:styleId="CodeChar">
    <w:name w:val="Code Char"/>
    <w:basedOn w:val="NoSpacingChar"/>
    <w:link w:val="Code"/>
    <w:uiPriority w:val="11"/>
    <w:rsid w:val="00B94126"/>
    <w:rPr>
      <w:rFonts w:ascii="Consolas" w:hAnsi="Consolas" w:cstheme="minorHAnsi"/>
      <w:color w:val="00AFB9" w:themeColor="accent2"/>
      <w:sz w:val="22"/>
      <w:lang w:val="en-GB" w:eastAsia="es-ES"/>
    </w:rPr>
  </w:style>
  <w:style w:type="paragraph" w:customStyle="1" w:styleId="Aufzhlung">
    <w:name w:val="Aufzählung"/>
    <w:basedOn w:val="Normal"/>
    <w:rsid w:val="00CF2B78"/>
    <w:pPr>
      <w:numPr>
        <w:numId w:val="3"/>
      </w:numPr>
      <w:tabs>
        <w:tab w:val="left" w:pos="851"/>
      </w:tabs>
      <w:spacing w:before="60" w:after="60"/>
    </w:pPr>
    <w:rPr>
      <w:rFonts w:ascii="Verdana" w:eastAsia="MS Mincho" w:hAnsi="Verdana" w:cs="Times New Roman"/>
      <w:sz w:val="18"/>
      <w:szCs w:val="24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BF69F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50688"/>
    <w:rPr>
      <w:color w:val="00AEB9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86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e-DE" w:eastAsia="de-D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864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de-DE"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8644D"/>
    <w:rPr>
      <w:rFonts w:ascii="Courier New" w:eastAsia="Times New Roman" w:hAnsi="Courier New" w:cs="Courier New"/>
      <w:sz w:val="20"/>
      <w:szCs w:val="20"/>
      <w:lang w:val="de-DE" w:eastAsia="de-DE"/>
    </w:rPr>
  </w:style>
  <w:style w:type="character" w:styleId="HTMLCode">
    <w:name w:val="HTML Code"/>
    <w:basedOn w:val="DefaultParagraphFont"/>
    <w:uiPriority w:val="99"/>
    <w:semiHidden/>
    <w:unhideWhenUsed/>
    <w:rsid w:val="0088644D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7A4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4F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4F34"/>
    <w:rPr>
      <w:sz w:val="20"/>
      <w:szCs w:val="20"/>
      <w:lang w:val="en-GB" w:eastAsia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4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4F34"/>
    <w:rPr>
      <w:b/>
      <w:bCs/>
      <w:sz w:val="20"/>
      <w:szCs w:val="20"/>
      <w:lang w:val="en-GB" w:eastAsia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4F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F34"/>
    <w:rPr>
      <w:rFonts w:ascii="Segoe UI" w:hAnsi="Segoe UI" w:cs="Segoe UI"/>
      <w:sz w:val="18"/>
      <w:szCs w:val="18"/>
      <w:lang w:val="en-GB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2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8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5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7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org.Kordowich\Fluence\Gen6%20-%20NextGen%20Controller%20Workstream\Documentation\Testing\Fluence%20Word%20Template%202019_Oct.dotx" TargetMode="External"/></Relationships>
</file>

<file path=word/theme/theme1.xml><?xml version="1.0" encoding="utf-8"?>
<a:theme xmlns:a="http://schemas.openxmlformats.org/drawingml/2006/main" name="Fluence Theme 2018">
  <a:themeElements>
    <a:clrScheme name="FLUENCE TEMPLATE 1">
      <a:dk1>
        <a:srgbClr val="000000"/>
      </a:dk1>
      <a:lt1>
        <a:srgbClr val="FFFFFF"/>
      </a:lt1>
      <a:dk2>
        <a:srgbClr val="474846"/>
      </a:dk2>
      <a:lt2>
        <a:srgbClr val="FFFFFF"/>
      </a:lt2>
      <a:accent1>
        <a:srgbClr val="284C9C"/>
      </a:accent1>
      <a:accent2>
        <a:srgbClr val="00AFB9"/>
      </a:accent2>
      <a:accent3>
        <a:srgbClr val="B1E4E2"/>
      </a:accent3>
      <a:accent4>
        <a:srgbClr val="F6EB61"/>
      </a:accent4>
      <a:accent5>
        <a:srgbClr val="C4C7C5"/>
      </a:accent5>
      <a:accent6>
        <a:srgbClr val="707371"/>
      </a:accent6>
      <a:hlink>
        <a:srgbClr val="284C9C"/>
      </a:hlink>
      <a:folHlink>
        <a:srgbClr val="00AEB9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luence Theme 2018" id="{28A9A2A0-111D-4979-8A0F-EB6A900E02A3}" vid="{176384D2-5B36-4CE4-BDE2-73D7511268F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8C1AD2573EBC45B29F616012353BF7" ma:contentTypeVersion="13" ma:contentTypeDescription="Create a new document." ma:contentTypeScope="" ma:versionID="ccf2b8518a51b2c418d139a119289583">
  <xsd:schema xmlns:xsd="http://www.w3.org/2001/XMLSchema" xmlns:xs="http://www.w3.org/2001/XMLSchema" xmlns:p="http://schemas.microsoft.com/office/2006/metadata/properties" xmlns:ns2="83b907aa-6380-4626-9ea3-460d9f9bd83e" xmlns:ns3="ca7f4993-0eeb-4f09-8404-57de49e3e111" targetNamespace="http://schemas.microsoft.com/office/2006/metadata/properties" ma:root="true" ma:fieldsID="f09135174fbb15736348b7d623fa9723" ns2:_="" ns3:_="">
    <xsd:import namespace="83b907aa-6380-4626-9ea3-460d9f9bd83e"/>
    <xsd:import namespace="ca7f4993-0eeb-4f09-8404-57de49e3e1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EventHashCode" minOccurs="0"/>
                <xsd:element ref="ns2:MediaServiceGenerationTime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b907aa-6380-4626-9ea3-460d9f9bd8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f4993-0eeb-4f09-8404-57de49e3e1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_dlc_DocId" ma:index="20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1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2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ca7f4993-0eeb-4f09-8404-57de49e3e111">
      <UserInfo>
        <DisplayName>Manoj Thakur &lt;CTR&gt;</DisplayName>
        <AccountId>274</AccountId>
        <AccountType/>
      </UserInfo>
    </SharedWithUsers>
    <_dlc_DocId xmlns="ca7f4993-0eeb-4f09-8404-57de49e3e111">GEN6-1397965213-105723</_dlc_DocId>
    <_dlc_DocIdUrl xmlns="ca7f4993-0eeb-4f09-8404-57de49e3e111">
      <Url>https://fluenceenergy.sharepoint.com/sites/nextgen/_layouts/15/DocIdRedir.aspx?ID=GEN6-1397965213-105723</Url>
      <Description>GEN6-1397965213-105723</Description>
    </_dlc_DocIdUrl>
  </documentManagement>
</p:properti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12A076E-9571-4F43-B3B2-32C371AA1A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b907aa-6380-4626-9ea3-460d9f9bd83e"/>
    <ds:schemaRef ds:uri="ca7f4993-0eeb-4f09-8404-57de49e3e1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75E85F-E955-4772-9AB6-23837AB97486}">
  <ds:schemaRefs>
    <ds:schemaRef ds:uri="http://schemas.microsoft.com/office/2006/metadata/properties"/>
    <ds:schemaRef ds:uri="http://schemas.microsoft.com/office/infopath/2007/PartnerControls"/>
    <ds:schemaRef ds:uri="ca7f4993-0eeb-4f09-8404-57de49e3e111"/>
  </ds:schemaRefs>
</ds:datastoreItem>
</file>

<file path=customXml/itemProps3.xml><?xml version="1.0" encoding="utf-8"?>
<ds:datastoreItem xmlns:ds="http://schemas.openxmlformats.org/officeDocument/2006/customXml" ds:itemID="{255E72DF-937C-44FA-A8AF-37F0C2A7A360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1E1BC61F-97DB-4C54-ABBA-783E946F2E01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41FBBEC9-5ECD-4A3A-8762-14ECC0150C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Fluence Word Template 2019_Oct</Template>
  <TotalTime>0</TotalTime>
  <Pages>6</Pages>
  <Words>358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Cube Humidity Controller - Documentation</vt:lpstr>
    </vt:vector>
  </TitlesOfParts>
  <Manager>isaiah.jefferson@fluenceenergy.com</Manager>
  <Company>Fluence Energy</Company>
  <LinksUpToDate>false</LinksUpToDate>
  <CharactersWithSpaces>2615</CharactersWithSpaces>
  <SharedDoc>false</SharedDoc>
  <HLinks>
    <vt:vector size="474" baseType="variant">
      <vt:variant>
        <vt:i4>5242901</vt:i4>
      </vt:variant>
      <vt:variant>
        <vt:i4>408</vt:i4>
      </vt:variant>
      <vt:variant>
        <vt:i4>0</vt:i4>
      </vt:variant>
      <vt:variant>
        <vt:i4>5</vt:i4>
      </vt:variant>
      <vt:variant>
        <vt:lpwstr>https://fluenceenergy.sharepoint.com/:f:/r/sites/nextgen/Shared Documents/Controls HW and SW/NextGen Controller Workstream/Device Images?csf=1&amp;web=1&amp;e=96fH4R</vt:lpwstr>
      </vt:variant>
      <vt:variant>
        <vt:lpwstr/>
      </vt:variant>
      <vt:variant>
        <vt:i4>6029395</vt:i4>
      </vt:variant>
      <vt:variant>
        <vt:i4>405</vt:i4>
      </vt:variant>
      <vt:variant>
        <vt:i4>0</vt:i4>
      </vt:variant>
      <vt:variant>
        <vt:i4>5</vt:i4>
      </vt:variant>
      <vt:variant>
        <vt:lpwstr>https://fluenceenergy.sharepoint.com/:b:/r/sites/nextgen/Shared Documents/Controls HW and SW/NextGen Controller Workstream/Vendor Info/EATON/Eaton Installation %26 User Manual_5P_Eng.pdf?csf=1&amp;web=1&amp;e=H5CTtA</vt:lpwstr>
      </vt:variant>
      <vt:variant>
        <vt:lpwstr/>
      </vt:variant>
      <vt:variant>
        <vt:i4>1966145</vt:i4>
      </vt:variant>
      <vt:variant>
        <vt:i4>402</vt:i4>
      </vt:variant>
      <vt:variant>
        <vt:i4>0</vt:i4>
      </vt:variant>
      <vt:variant>
        <vt:i4>5</vt:i4>
      </vt:variant>
      <vt:variant>
        <vt:lpwstr>https://fluenceenergy.sharepoint.com/:b:/r/sites/nextgen/Shared Documents/Controls HW and SW/NextGen Controller Workstream/Vendor Info/EATON/Eaton_5P850iR_Datasheet.pdf?csf=1&amp;web=1&amp;e=auwhFo</vt:lpwstr>
      </vt:variant>
      <vt:variant>
        <vt:lpwstr/>
      </vt:variant>
      <vt:variant>
        <vt:i4>2949227</vt:i4>
      </vt:variant>
      <vt:variant>
        <vt:i4>399</vt:i4>
      </vt:variant>
      <vt:variant>
        <vt:i4>0</vt:i4>
      </vt:variant>
      <vt:variant>
        <vt:i4>5</vt:i4>
      </vt:variant>
      <vt:variant>
        <vt:lpwstr>http://192.168.2.3/all</vt:lpwstr>
      </vt:variant>
      <vt:variant>
        <vt:lpwstr/>
      </vt:variant>
      <vt:variant>
        <vt:i4>7667834</vt:i4>
      </vt:variant>
      <vt:variant>
        <vt:i4>393</vt:i4>
      </vt:variant>
      <vt:variant>
        <vt:i4>0</vt:i4>
      </vt:variant>
      <vt:variant>
        <vt:i4>5</vt:i4>
      </vt:variant>
      <vt:variant>
        <vt:lpwstr>https://github.com/FluenceEnergy/controller_software/blob/master/LeafController/Modberry500M3/root/usr/local/bin/controllino_stty.sh</vt:lpwstr>
      </vt:variant>
      <vt:variant>
        <vt:lpwstr/>
      </vt:variant>
      <vt:variant>
        <vt:i4>3276842</vt:i4>
      </vt:variant>
      <vt:variant>
        <vt:i4>390</vt:i4>
      </vt:variant>
      <vt:variant>
        <vt:i4>0</vt:i4>
      </vt:variant>
      <vt:variant>
        <vt:i4>5</vt:i4>
      </vt:variant>
      <vt:variant>
        <vt:lpwstr>https://github.com/FluenceEnergy/controller_software/blob/master/LeafController/Modberry500M3/root/usr/local/bin/controllino_reset.sh</vt:lpwstr>
      </vt:variant>
      <vt:variant>
        <vt:lpwstr/>
      </vt:variant>
      <vt:variant>
        <vt:i4>655372</vt:i4>
      </vt:variant>
      <vt:variant>
        <vt:i4>387</vt:i4>
      </vt:variant>
      <vt:variant>
        <vt:i4>0</vt:i4>
      </vt:variant>
      <vt:variant>
        <vt:i4>5</vt:i4>
      </vt:variant>
      <vt:variant>
        <vt:lpwstr>https://github.com/FluenceEnergy/controller_software/blob/master/LeafController/Modberry500M3/root/usr/local/bin/controllino_upload.sh</vt:lpwstr>
      </vt:variant>
      <vt:variant>
        <vt:lpwstr/>
      </vt:variant>
      <vt:variant>
        <vt:i4>3145844</vt:i4>
      </vt:variant>
      <vt:variant>
        <vt:i4>384</vt:i4>
      </vt:variant>
      <vt:variant>
        <vt:i4>0</vt:i4>
      </vt:variant>
      <vt:variant>
        <vt:i4>5</vt:i4>
      </vt:variant>
      <vt:variant>
        <vt:lpwstr>https://fluenceenergy.sharepoint.com/:b:/r/sites/nextgen/Shared Documents/Controls HW and SW/NextGen Controller Workstream/Documentation/Cooling Concept/HVAC/EC03U3-modbus-20200721 (EC06HDNC1U).pdf?csf=1&amp;web=1&amp;e=fAqQqY</vt:lpwstr>
      </vt:variant>
      <vt:variant>
        <vt:lpwstr/>
      </vt:variant>
      <vt:variant>
        <vt:i4>458817</vt:i4>
      </vt:variant>
      <vt:variant>
        <vt:i4>381</vt:i4>
      </vt:variant>
      <vt:variant>
        <vt:i4>0</vt:i4>
      </vt:variant>
      <vt:variant>
        <vt:i4>5</vt:i4>
      </vt:variant>
      <vt:variant>
        <vt:lpwstr>https://fluenceenergy.sharepoint.com/:b:/r/sites/nextgen/Shared Documents/Controls HW and SW/NextGen Controller Workstream/Documentation/Cooling Concept/HVAC/EC06HDNC1U-Protocol (new).pdf?csf=1&amp;web=1&amp;e=Co9y1R</vt:lpwstr>
      </vt:variant>
      <vt:variant>
        <vt:lpwstr/>
      </vt:variant>
      <vt:variant>
        <vt:i4>6815783</vt:i4>
      </vt:variant>
      <vt:variant>
        <vt:i4>378</vt:i4>
      </vt:variant>
      <vt:variant>
        <vt:i4>0</vt:i4>
      </vt:variant>
      <vt:variant>
        <vt:i4>5</vt:i4>
      </vt:variant>
      <vt:variant>
        <vt:lpwstr>https://fluenceenergy.sharepoint.com/:b:/r/sites/nextgen/Shared Documents/Controls HW and SW/NextGen Controller Workstream/Documentation/Cooling Concept/HVAC/EC06HDNC1U - User Manual - 20150527.pdf?csf=1&amp;web=1&amp;e=8SCZRM</vt:lpwstr>
      </vt:variant>
      <vt:variant>
        <vt:lpwstr/>
      </vt:variant>
      <vt:variant>
        <vt:i4>1441795</vt:i4>
      </vt:variant>
      <vt:variant>
        <vt:i4>375</vt:i4>
      </vt:variant>
      <vt:variant>
        <vt:i4>0</vt:i4>
      </vt:variant>
      <vt:variant>
        <vt:i4>5</vt:i4>
      </vt:variant>
      <vt:variant>
        <vt:lpwstr>https://fluenceenergy.sharepoint.com/:b:/r/sites/nextgen/Shared Documents/Controls HW and SW/NextGen Controller Workstream/Documentation/Cooling Concept/Chiller/EMW25HDNC1A Modbus protocol - 20200721.pdf?csf=1&amp;web=1&amp;e=qAkdex</vt:lpwstr>
      </vt:variant>
      <vt:variant>
        <vt:lpwstr/>
      </vt:variant>
      <vt:variant>
        <vt:i4>2424942</vt:i4>
      </vt:variant>
      <vt:variant>
        <vt:i4>372</vt:i4>
      </vt:variant>
      <vt:variant>
        <vt:i4>0</vt:i4>
      </vt:variant>
      <vt:variant>
        <vt:i4>5</vt:i4>
      </vt:variant>
      <vt:variant>
        <vt:lpwstr>https://fluenceenergy.sharepoint.com/:b:/r/sites/nextgen/Shared Documents/Controls HW and SW/NextGen Controller Workstream/Documentation/Cooling Concept/Chiller/User Manual EMW25HDNC1A (2.5kW Chiller) 20200528.pdf?csf=1&amp;web=1&amp;e=YZjeld</vt:lpwstr>
      </vt:variant>
      <vt:variant>
        <vt:lpwstr/>
      </vt:variant>
      <vt:variant>
        <vt:i4>6094851</vt:i4>
      </vt:variant>
      <vt:variant>
        <vt:i4>369</vt:i4>
      </vt:variant>
      <vt:variant>
        <vt:i4>0</vt:i4>
      </vt:variant>
      <vt:variant>
        <vt:i4>5</vt:i4>
      </vt:variant>
      <vt:variant>
        <vt:lpwstr>https://fluenceenergy.sharepoint.com/:b:/r/sites/nextgen/Shared Documents/Controls HW and SW/NextGen Controller Workstream/Vendor Info/Sensors/ICP-DAS/DL-10/dl-10_user_manual_v13_en.pdf?csf=1&amp;web=1&amp;e=J4tRUm</vt:lpwstr>
      </vt:variant>
      <vt:variant>
        <vt:lpwstr/>
      </vt:variant>
      <vt:variant>
        <vt:i4>4063286</vt:i4>
      </vt:variant>
      <vt:variant>
        <vt:i4>366</vt:i4>
      </vt:variant>
      <vt:variant>
        <vt:i4>0</vt:i4>
      </vt:variant>
      <vt:variant>
        <vt:i4>5</vt:i4>
      </vt:variant>
      <vt:variant>
        <vt:lpwstr>\\OsensaView</vt:lpwstr>
      </vt:variant>
      <vt:variant>
        <vt:lpwstr/>
      </vt:variant>
      <vt:variant>
        <vt:i4>4063286</vt:i4>
      </vt:variant>
      <vt:variant>
        <vt:i4>363</vt:i4>
      </vt:variant>
      <vt:variant>
        <vt:i4>0</vt:i4>
      </vt:variant>
      <vt:variant>
        <vt:i4>5</vt:i4>
      </vt:variant>
      <vt:variant>
        <vt:lpwstr>\\OsensaView</vt:lpwstr>
      </vt:variant>
      <vt:variant>
        <vt:lpwstr/>
      </vt:variant>
      <vt:variant>
        <vt:i4>3866668</vt:i4>
      </vt:variant>
      <vt:variant>
        <vt:i4>360</vt:i4>
      </vt:variant>
      <vt:variant>
        <vt:i4>0</vt:i4>
      </vt:variant>
      <vt:variant>
        <vt:i4>5</vt:i4>
      </vt:variant>
      <vt:variant>
        <vt:lpwstr>https://fluenceenergy.sharepoint.com/:f:/r/sites/nextgen/Shared Documents/Controls HW and SW/NextGen Controller Workstream/Vendor Info/Sensors/Osensa?csf=1&amp;web=1&amp;e=QDfdqG</vt:lpwstr>
      </vt:variant>
      <vt:variant>
        <vt:lpwstr/>
      </vt:variant>
      <vt:variant>
        <vt:i4>4587607</vt:i4>
      </vt:variant>
      <vt:variant>
        <vt:i4>357</vt:i4>
      </vt:variant>
      <vt:variant>
        <vt:i4>0</vt:i4>
      </vt:variant>
      <vt:variant>
        <vt:i4>5</vt:i4>
      </vt:variant>
      <vt:variant>
        <vt:lpwstr>https://fluenceenergy.sharepoint.com/:f:/r/sites/nextgen/Shared Documents/Controls HW and SW/NextGen Controller Workstream/Device Images?csf=1&amp;web=1&amp;e=lMdQuT</vt:lpwstr>
      </vt:variant>
      <vt:variant>
        <vt:lpwstr/>
      </vt:variant>
      <vt:variant>
        <vt:i4>6291486</vt:i4>
      </vt:variant>
      <vt:variant>
        <vt:i4>354</vt:i4>
      </vt:variant>
      <vt:variant>
        <vt:i4>0</vt:i4>
      </vt:variant>
      <vt:variant>
        <vt:i4>5</vt:i4>
      </vt:variant>
      <vt:variant>
        <vt:lpwstr>https://www.balena.io/etcher/?ref=etcher_footer</vt:lpwstr>
      </vt:variant>
      <vt:variant>
        <vt:lpwstr/>
      </vt:variant>
      <vt:variant>
        <vt:i4>4653057</vt:i4>
      </vt:variant>
      <vt:variant>
        <vt:i4>351</vt:i4>
      </vt:variant>
      <vt:variant>
        <vt:i4>0</vt:i4>
      </vt:variant>
      <vt:variant>
        <vt:i4>5</vt:i4>
      </vt:variant>
      <vt:variant>
        <vt:lpwstr>https://sourceforge.net/projects/qmodmaster/</vt:lpwstr>
      </vt:variant>
      <vt:variant>
        <vt:lpwstr/>
      </vt:variant>
      <vt:variant>
        <vt:i4>7077940</vt:i4>
      </vt:variant>
      <vt:variant>
        <vt:i4>348</vt:i4>
      </vt:variant>
      <vt:variant>
        <vt:i4>0</vt:i4>
      </vt:variant>
      <vt:variant>
        <vt:i4>5</vt:i4>
      </vt:variant>
      <vt:variant>
        <vt:lpwstr>https://www.chiark.greenend.org.uk/~sgtatham/putty/latest.html</vt:lpwstr>
      </vt:variant>
      <vt:variant>
        <vt:lpwstr/>
      </vt:variant>
      <vt:variant>
        <vt:i4>3932221</vt:i4>
      </vt:variant>
      <vt:variant>
        <vt:i4>345</vt:i4>
      </vt:variant>
      <vt:variant>
        <vt:i4>0</vt:i4>
      </vt:variant>
      <vt:variant>
        <vt:i4>5</vt:i4>
      </vt:variant>
      <vt:variant>
        <vt:lpwstr>https://www.reichelt.de/raspberry-pi-usb-rs485-interface-ch340c-rpi-usb-rs485-p242783.html?r=1</vt:lpwstr>
      </vt:variant>
      <vt:variant>
        <vt:lpwstr/>
      </vt:variant>
      <vt:variant>
        <vt:i4>5374006</vt:i4>
      </vt:variant>
      <vt:variant>
        <vt:i4>342</vt:i4>
      </vt:variant>
      <vt:variant>
        <vt:i4>0</vt:i4>
      </vt:variant>
      <vt:variant>
        <vt:i4>5</vt:i4>
      </vt:variant>
      <vt:variant>
        <vt:lpwstr>https://www.reichelt.de/microsdhc-card-32gb-samsung-evo-plus-sams-mb-mc32ga-p207608.html?&amp;trstct=pol_0&amp;nbc=1</vt:lpwstr>
      </vt:variant>
      <vt:variant>
        <vt:lpwstr/>
      </vt:variant>
      <vt:variant>
        <vt:i4>3932188</vt:i4>
      </vt:variant>
      <vt:variant>
        <vt:i4>339</vt:i4>
      </vt:variant>
      <vt:variant>
        <vt:i4>0</vt:i4>
      </vt:variant>
      <vt:variant>
        <vt:i4>5</vt:i4>
      </vt:variant>
      <vt:variant>
        <vt:lpwstr>https://www.reichelt.de/logilink-usb-3-0-zu-gigabit-ethernet-adapter-logilink-ua0184a-p187303.html?&amp;trstct=pol_7&amp;nbc=1</vt:lpwstr>
      </vt:variant>
      <vt:variant>
        <vt:lpwstr/>
      </vt:variant>
      <vt:variant>
        <vt:i4>1835069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_Toc59524595</vt:lpwstr>
      </vt:variant>
      <vt:variant>
        <vt:i4>1900605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_Toc59524594</vt:lpwstr>
      </vt:variant>
      <vt:variant>
        <vt:i4>1703997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_Toc59524593</vt:lpwstr>
      </vt:variant>
      <vt:variant>
        <vt:i4>1769533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_Toc59524592</vt:lpwstr>
      </vt:variant>
      <vt:variant>
        <vt:i4>1572925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_Toc59524591</vt:lpwstr>
      </vt:variant>
      <vt:variant>
        <vt:i4>1638461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_Toc59524590</vt:lpwstr>
      </vt:variant>
      <vt:variant>
        <vt:i4>1048636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_Toc59524589</vt:lpwstr>
      </vt:variant>
      <vt:variant>
        <vt:i4>1114172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_Toc59524588</vt:lpwstr>
      </vt:variant>
      <vt:variant>
        <vt:i4>1966140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_Toc59524587</vt:lpwstr>
      </vt:variant>
      <vt:variant>
        <vt:i4>2031676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_Toc59524586</vt:lpwstr>
      </vt:variant>
      <vt:variant>
        <vt:i4>1835068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_Toc59524585</vt:lpwstr>
      </vt:variant>
      <vt:variant>
        <vt:i4>1900604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_Toc59524584</vt:lpwstr>
      </vt:variant>
      <vt:variant>
        <vt:i4>1703996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_Toc59524583</vt:lpwstr>
      </vt:variant>
      <vt:variant>
        <vt:i4>1769532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_Toc59524582</vt:lpwstr>
      </vt:variant>
      <vt:variant>
        <vt:i4>1572924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_Toc59524581</vt:lpwstr>
      </vt:variant>
      <vt:variant>
        <vt:i4>1638460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_Toc59524580</vt:lpwstr>
      </vt:variant>
      <vt:variant>
        <vt:i4>1048627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_Toc59524579</vt:lpwstr>
      </vt:variant>
      <vt:variant>
        <vt:i4>1114163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_Toc59524578</vt:lpwstr>
      </vt:variant>
      <vt:variant>
        <vt:i4>1966131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_Toc59524577</vt:lpwstr>
      </vt:variant>
      <vt:variant>
        <vt:i4>2031667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_Toc59524576</vt:lpwstr>
      </vt:variant>
      <vt:variant>
        <vt:i4>1835059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_Toc59524575</vt:lpwstr>
      </vt:variant>
      <vt:variant>
        <vt:i4>1900595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_Toc59524574</vt:lpwstr>
      </vt:variant>
      <vt:variant>
        <vt:i4>1703987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_Toc59524573</vt:lpwstr>
      </vt:variant>
      <vt:variant>
        <vt:i4>1769523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_Toc59524572</vt:lpwstr>
      </vt:variant>
      <vt:variant>
        <vt:i4>1572915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_Toc59524571</vt:lpwstr>
      </vt:variant>
      <vt:variant>
        <vt:i4>1638451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_Toc59524570</vt:lpwstr>
      </vt:variant>
      <vt:variant>
        <vt:i4>1048626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_Toc59524569</vt:lpwstr>
      </vt:variant>
      <vt:variant>
        <vt:i4>1114162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_Toc59524568</vt:lpwstr>
      </vt:variant>
      <vt:variant>
        <vt:i4>1966130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_Toc59524567</vt:lpwstr>
      </vt:variant>
      <vt:variant>
        <vt:i4>2031666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_Toc59524566</vt:lpwstr>
      </vt:variant>
      <vt:variant>
        <vt:i4>1835058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_Toc59524565</vt:lpwstr>
      </vt:variant>
      <vt:variant>
        <vt:i4>1900594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_Toc59524564</vt:lpwstr>
      </vt:variant>
      <vt:variant>
        <vt:i4>1703986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_Toc59524563</vt:lpwstr>
      </vt:variant>
      <vt:variant>
        <vt:i4>1769522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_Toc59524562</vt:lpwstr>
      </vt:variant>
      <vt:variant>
        <vt:i4>1572914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_Toc59524561</vt:lpwstr>
      </vt:variant>
      <vt:variant>
        <vt:i4>1638450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_Toc59524560</vt:lpwstr>
      </vt:variant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_Toc59524559</vt:lpwstr>
      </vt:variant>
      <vt:variant>
        <vt:i4>1114161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_Toc59524558</vt:lpwstr>
      </vt:variant>
      <vt:variant>
        <vt:i4>1966129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_Toc59524557</vt:lpwstr>
      </vt:variant>
      <vt:variant>
        <vt:i4>2031665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_Toc59524556</vt:lpwstr>
      </vt:variant>
      <vt:variant>
        <vt:i4>1835057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_Toc59524555</vt:lpwstr>
      </vt:variant>
      <vt:variant>
        <vt:i4>1900593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_Toc59524554</vt:lpwstr>
      </vt:variant>
      <vt:variant>
        <vt:i4>1703985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_Toc59524553</vt:lpwstr>
      </vt:variant>
      <vt:variant>
        <vt:i4>1769521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_Toc59524552</vt:lpwstr>
      </vt:variant>
      <vt:variant>
        <vt:i4>1572913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_Toc59524551</vt:lpwstr>
      </vt:variant>
      <vt:variant>
        <vt:i4>1638449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_Toc59524550</vt:lpwstr>
      </vt:variant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_Toc59524549</vt:lpwstr>
      </vt:variant>
      <vt:variant>
        <vt:i4>1114160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_Toc59524548</vt:lpwstr>
      </vt:variant>
      <vt:variant>
        <vt:i4>1966128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_Toc59524547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_Toc59524546</vt:lpwstr>
      </vt:variant>
      <vt:variant>
        <vt:i4>1835056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_Toc59524545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_Toc59524544</vt:lpwstr>
      </vt:variant>
      <vt:variant>
        <vt:i4>1703984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_Toc59524543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_Toc59524542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_Toc59524541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_Toc59524540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Cube Humidity Controller - Documentation</dc:title>
  <dc:subject>Leaf Controller</dc:subject>
  <dc:creator>Dr. Boris Kajganic &lt;DE ERL TEC EM&gt;</dc:creator>
  <cp:keywords>Leaf Controller</cp:keywords>
  <dc:description/>
  <cp:lastModifiedBy>Kai Weber &lt;DE ERL SD IN&gt;</cp:lastModifiedBy>
  <cp:revision>248</cp:revision>
  <cp:lastPrinted>2020-12-22T19:16:00Z</cp:lastPrinted>
  <dcterms:created xsi:type="dcterms:W3CDTF">2021-02-16T14:55:00Z</dcterms:created>
  <dcterms:modified xsi:type="dcterms:W3CDTF">2021-11-11T15:14:00Z</dcterms:modified>
  <cp:category>Testing Procedure</cp:category>
  <cp:contentStatus>In Progress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0x010100A78C1AD2573EBC45B29F616012353BF7</vt:lpwstr>
  </property>
  <property fmtid="{D5CDD505-2E9C-101B-9397-08002B2CF9AE}" pid="3" name="_dlc_DocIdItemGuid">
    <vt:lpwstr>3d70dea8-c1ce-4794-a5b7-b6db00aa0b46</vt:lpwstr>
  </property>
</Properties>
</file>